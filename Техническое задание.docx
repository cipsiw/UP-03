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DA2E6C" w:rsidRPr="006A0AB2" w14:paraId="15E3A9AF" w14:textId="77777777" w:rsidTr="00C504D9">
        <w:tc>
          <w:tcPr>
            <w:tcW w:w="4820" w:type="dxa"/>
          </w:tcPr>
          <w:p w14:paraId="7B425B0A" w14:textId="77777777" w:rsidR="00DA2E6C" w:rsidRPr="00831EE7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3BAB8745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3E7126A0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УТВЕРЖДАЮ</w:t>
            </w:r>
          </w:p>
        </w:tc>
      </w:tr>
      <w:tr w:rsidR="00DA2E6C" w:rsidRPr="006A0AB2" w14:paraId="241F7EDC" w14:textId="77777777" w:rsidTr="00C504D9">
        <w:trPr>
          <w:trHeight w:val="2047"/>
        </w:trPr>
        <w:tc>
          <w:tcPr>
            <w:tcW w:w="4820" w:type="dxa"/>
          </w:tcPr>
          <w:p w14:paraId="59F16515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1CBFAD8C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0071A250" w14:textId="7FC76FD6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Руководитель</w:t>
            </w:r>
            <w:r w:rsidR="00656AD0">
              <w:rPr>
                <w:rFonts w:eastAsia="MS Mincho" w:cs="Arial"/>
              </w:rPr>
              <w:t xml:space="preserve"> образовательной программы</w:t>
            </w:r>
          </w:p>
          <w:p w14:paraId="226C915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 Сергеева Е.</w:t>
            </w:r>
            <w:r>
              <w:rPr>
                <w:rFonts w:eastAsia="MS Mincho" w:cs="Arial"/>
              </w:rPr>
              <w:t xml:space="preserve"> </w:t>
            </w:r>
            <w:r w:rsidRPr="006A0AB2">
              <w:rPr>
                <w:rFonts w:eastAsia="MS Mincho" w:cs="Arial"/>
              </w:rPr>
              <w:t>Г.</w:t>
            </w:r>
          </w:p>
          <w:p w14:paraId="3A11360A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152E4C7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6A0AB2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67528C38" w14:textId="77777777" w:rsidR="00DA2E6C" w:rsidRPr="006A0AB2" w:rsidRDefault="00DA2E6C" w:rsidP="00DA2E6C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  <w:lang w:val="en-US"/>
        </w:rPr>
      </w:pPr>
      <w:r w:rsidRPr="006A0AB2">
        <w:rPr>
          <w:rFonts w:eastAsia="MS Mincho" w:cs="Arial"/>
          <w:b/>
          <w:caps/>
          <w:sz w:val="32"/>
        </w:rPr>
        <w:t>ТЕХНИЧЕСКОЕ ЗАДАНИЕ</w:t>
      </w:r>
    </w:p>
    <w:p w14:paraId="64DA396D" w14:textId="77777777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на разработку</w:t>
      </w:r>
    </w:p>
    <w:p w14:paraId="22D9F8D2" w14:textId="29A6C1EC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________</w:t>
      </w:r>
      <w:r w:rsidRPr="006A0AB2">
        <w:rPr>
          <w:rFonts w:eastAsia="MS Mincho" w:cs="Arial"/>
          <w:u w:val="single"/>
        </w:rPr>
        <w:t xml:space="preserve">информационной системы </w:t>
      </w:r>
      <w:r>
        <w:rPr>
          <w:rFonts w:eastAsia="MS Mincho" w:cs="Arial"/>
          <w:u w:val="single"/>
        </w:rPr>
        <w:t>по</w:t>
      </w:r>
      <w:r w:rsidRPr="006A0AB2">
        <w:rPr>
          <w:rFonts w:eastAsia="MS Mincho" w:cs="Arial"/>
          <w:u w:val="single"/>
        </w:rPr>
        <w:t xml:space="preserve"> у</w:t>
      </w:r>
      <w:r>
        <w:rPr>
          <w:rFonts w:eastAsia="MS Mincho" w:cs="Arial"/>
          <w:u w:val="single"/>
        </w:rPr>
        <w:t>чёту автотранспортных происшествий</w:t>
      </w:r>
      <w:r w:rsidRPr="006A0AB2">
        <w:rPr>
          <w:rFonts w:eastAsia="MS Mincho" w:cs="Arial"/>
        </w:rPr>
        <w:t xml:space="preserve"> ________</w:t>
      </w:r>
    </w:p>
    <w:p w14:paraId="1F2B4B2F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5AF01B12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tbl>
      <w:tblPr>
        <w:tblW w:w="10170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19"/>
        <w:gridCol w:w="1134"/>
        <w:gridCol w:w="4217"/>
      </w:tblGrid>
      <w:tr w:rsidR="00DA2E6C" w:rsidRPr="006A0AB2" w14:paraId="50F18132" w14:textId="77777777" w:rsidTr="00C23B56">
        <w:tc>
          <w:tcPr>
            <w:tcW w:w="4819" w:type="dxa"/>
            <w:hideMark/>
          </w:tcPr>
          <w:p w14:paraId="484B68F1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1005B281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459DC73E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DA2E6C" w:rsidRPr="006A0AB2" w14:paraId="6838063B" w14:textId="77777777" w:rsidTr="00C23B56">
        <w:trPr>
          <w:trHeight w:val="1713"/>
        </w:trPr>
        <w:tc>
          <w:tcPr>
            <w:tcW w:w="4819" w:type="dxa"/>
            <w:hideMark/>
          </w:tcPr>
          <w:p w14:paraId="5BF635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F7617E0" w14:textId="0309C79D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proofErr w:type="spellStart"/>
            <w:r>
              <w:rPr>
                <w:rFonts w:eastAsia="MS Mincho" w:cs="Arial"/>
              </w:rPr>
              <w:t>Абрамовский</w:t>
            </w:r>
            <w:proofErr w:type="spellEnd"/>
            <w:r>
              <w:rPr>
                <w:rFonts w:eastAsia="MS Mincho" w:cs="Arial"/>
              </w:rPr>
              <w:t xml:space="preserve"> А.А.</w:t>
            </w:r>
          </w:p>
          <w:p w14:paraId="407EA0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54E6DE72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37F08DD6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27E1D17" w14:textId="74013C07" w:rsidR="00DA2E6C" w:rsidRPr="006A0AB2" w:rsidRDefault="00656AD0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 УП</w:t>
            </w:r>
            <w:r w:rsidR="00DA2E6C" w:rsidRPr="006A0AB2">
              <w:rPr>
                <w:rFonts w:eastAsia="MS Mincho" w:cs="Arial"/>
              </w:rPr>
              <w:t xml:space="preserve"> </w:t>
            </w:r>
          </w:p>
          <w:p w14:paraId="5B2EC6BB" w14:textId="58CB7832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proofErr w:type="spellStart"/>
            <w:r w:rsidR="00656AD0">
              <w:rPr>
                <w:rFonts w:eastAsia="MS Mincho" w:cs="Arial"/>
              </w:rPr>
              <w:t>Долженкова</w:t>
            </w:r>
            <w:proofErr w:type="spellEnd"/>
            <w:r w:rsidRPr="006A0AB2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6A0AB2">
              <w:rPr>
                <w:rFonts w:eastAsia="MS Mincho" w:cs="Arial"/>
              </w:rPr>
              <w:t>.</w:t>
            </w:r>
            <w:r w:rsidR="00656AD0">
              <w:rPr>
                <w:rFonts w:eastAsia="MS Mincho" w:cs="Arial"/>
              </w:rPr>
              <w:t xml:space="preserve"> Л</w:t>
            </w:r>
            <w:r w:rsidRPr="006A0AB2">
              <w:rPr>
                <w:rFonts w:eastAsia="MS Mincho" w:cs="Arial"/>
              </w:rPr>
              <w:t>.</w:t>
            </w:r>
          </w:p>
          <w:p w14:paraId="2C8AE9C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  <w:tr w:rsidR="00656AD0" w:rsidRPr="006A0AB2" w14:paraId="70F39C51" w14:textId="77777777" w:rsidTr="00C23B56">
        <w:trPr>
          <w:gridAfter w:val="1"/>
          <w:wAfter w:w="4217" w:type="dxa"/>
          <w:trHeight w:val="420"/>
        </w:trPr>
        <w:tc>
          <w:tcPr>
            <w:tcW w:w="4819" w:type="dxa"/>
          </w:tcPr>
          <w:p w14:paraId="4853FE71" w14:textId="1C717FA9" w:rsidR="00656AD0" w:rsidRPr="00C23B56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59551C4D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  <w:bookmarkStart w:id="0" w:name="_GoBack"/>
            <w:bookmarkEnd w:id="0"/>
          </w:p>
        </w:tc>
      </w:tr>
      <w:tr w:rsidR="00656AD0" w:rsidRPr="006A0AB2" w14:paraId="39F306FF" w14:textId="77777777" w:rsidTr="00C23B56">
        <w:trPr>
          <w:gridAfter w:val="1"/>
          <w:wAfter w:w="4217" w:type="dxa"/>
          <w:trHeight w:val="1713"/>
        </w:trPr>
        <w:tc>
          <w:tcPr>
            <w:tcW w:w="4819" w:type="dxa"/>
          </w:tcPr>
          <w:p w14:paraId="493B478B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2346E7A" w14:textId="7BE656DD" w:rsidR="00656AD0" w:rsidRPr="00C23B56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Сюткин А.А.</w:t>
            </w:r>
          </w:p>
          <w:p w14:paraId="307EDCAB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CC0BA59" w14:textId="0DE45542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18B9C9F7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71BC5D11" w14:textId="77777777" w:rsidTr="00C23B56">
        <w:trPr>
          <w:gridAfter w:val="1"/>
          <w:wAfter w:w="4217" w:type="dxa"/>
          <w:trHeight w:val="420"/>
        </w:trPr>
        <w:tc>
          <w:tcPr>
            <w:tcW w:w="4819" w:type="dxa"/>
          </w:tcPr>
          <w:p w14:paraId="3B603602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504CE9A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1BBC8732" w14:textId="77777777" w:rsidTr="00C23B56">
        <w:trPr>
          <w:gridAfter w:val="1"/>
          <w:wAfter w:w="4217" w:type="dxa"/>
          <w:trHeight w:val="1713"/>
        </w:trPr>
        <w:tc>
          <w:tcPr>
            <w:tcW w:w="4819" w:type="dxa"/>
          </w:tcPr>
          <w:p w14:paraId="624B559A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F1FDBAB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2A9B5525" w14:textId="77777777" w:rsidR="00DA2E6C" w:rsidRDefault="00DA2E6C" w:rsidP="00DA2E6C">
      <w:pPr>
        <w:suppressAutoHyphens/>
        <w:rPr>
          <w:rFonts w:eastAsia="MS Mincho" w:cs="Arial"/>
        </w:rPr>
      </w:pPr>
    </w:p>
    <w:p w14:paraId="6E876B3E" w14:textId="77777777" w:rsidR="00CF67D0" w:rsidRDefault="00CF67D0" w:rsidP="00DA2E6C">
      <w:pPr>
        <w:suppressAutoHyphens/>
        <w:rPr>
          <w:rFonts w:eastAsia="MS Mincho" w:cs="Arial"/>
        </w:rPr>
      </w:pPr>
    </w:p>
    <w:p w14:paraId="557ED9B2" w14:textId="77777777" w:rsidR="00CF67D0" w:rsidRDefault="00CF67D0" w:rsidP="00DA2E6C">
      <w:pPr>
        <w:suppressAutoHyphens/>
        <w:rPr>
          <w:rFonts w:eastAsia="MS Mincho" w:cs="Arial"/>
        </w:rPr>
      </w:pPr>
    </w:p>
    <w:p w14:paraId="0812A8AA" w14:textId="77777777" w:rsidR="00CF67D0" w:rsidRDefault="00CF67D0" w:rsidP="00DA2E6C">
      <w:pPr>
        <w:suppressAutoHyphens/>
        <w:rPr>
          <w:rFonts w:eastAsia="MS Mincho" w:cs="Arial"/>
        </w:rPr>
      </w:pPr>
    </w:p>
    <w:p w14:paraId="15AC635A" w14:textId="77777777" w:rsidR="00CF67D0" w:rsidRDefault="00CF67D0" w:rsidP="00DA2E6C">
      <w:pPr>
        <w:suppressAutoHyphens/>
        <w:rPr>
          <w:rFonts w:eastAsia="MS Mincho" w:cs="Arial"/>
        </w:rPr>
      </w:pPr>
    </w:p>
    <w:p w14:paraId="0104682C" w14:textId="77777777" w:rsidR="00CF67D0" w:rsidRPr="006A0AB2" w:rsidRDefault="00CF67D0" w:rsidP="00DA2E6C">
      <w:pPr>
        <w:suppressAutoHyphens/>
        <w:rPr>
          <w:rFonts w:eastAsia="MS Mincho" w:cs="Arial"/>
        </w:rPr>
      </w:pPr>
    </w:p>
    <w:p w14:paraId="241E26F6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33C97FE3" w14:textId="5BC08B80" w:rsidR="00DA2E6C" w:rsidRPr="00C23B56" w:rsidRDefault="00DA2E6C" w:rsidP="00DA2E6C">
      <w:pPr>
        <w:suppressAutoHyphens/>
        <w:ind w:firstLine="0"/>
        <w:jc w:val="center"/>
        <w:rPr>
          <w:rFonts w:eastAsia="MS Mincho" w:cs="Arial"/>
          <w:lang w:val="en-US"/>
        </w:rPr>
      </w:pPr>
      <w:r w:rsidRPr="006A0AB2">
        <w:rPr>
          <w:rFonts w:eastAsia="MS Mincho" w:cs="Arial"/>
        </w:rPr>
        <w:t>202</w:t>
      </w:r>
      <w:r w:rsidR="00C23B56">
        <w:rPr>
          <w:rFonts w:eastAsia="MS Mincho" w:cs="Arial"/>
          <w:lang w:val="en-US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 w:rsidSect="003E5432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7652EC7" w:rsidR="00442256" w:rsidRDefault="00C42D5C" w:rsidP="00C42D5C">
          <w:pPr>
            <w:pStyle w:val="afb"/>
            <w:tabs>
              <w:tab w:val="left" w:pos="9468"/>
            </w:tabs>
          </w:pPr>
          <w:r>
            <w:rPr>
              <w:rFonts w:ascii="Times New Roman" w:eastAsiaTheme="minorEastAsia" w:hAnsi="Times New Roman" w:cstheme="minorBidi"/>
              <w:color w:val="auto"/>
              <w:sz w:val="24"/>
              <w:szCs w:val="22"/>
            </w:rPr>
            <w:tab/>
          </w:r>
        </w:p>
        <w:p w14:paraId="35866CCA" w14:textId="12768DFD" w:rsidR="004E5A77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41871" w:history="1">
            <w:r w:rsidR="004E5A77" w:rsidRPr="004D353D">
              <w:rPr>
                <w:rStyle w:val="a6"/>
              </w:rPr>
              <w:t>Введение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3</w:t>
            </w:r>
            <w:r w:rsidR="004E5A77">
              <w:rPr>
                <w:webHidden/>
              </w:rPr>
              <w:fldChar w:fldCharType="end"/>
            </w:r>
          </w:hyperlink>
        </w:p>
        <w:p w14:paraId="01085156" w14:textId="15E8D6FD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2" w:history="1">
            <w:r w:rsidR="004E5A77" w:rsidRPr="004D353D">
              <w:rPr>
                <w:rStyle w:val="a6"/>
              </w:rPr>
              <w:t>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Термины и определения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4</w:t>
            </w:r>
            <w:r w:rsidR="004E5A77">
              <w:rPr>
                <w:webHidden/>
              </w:rPr>
              <w:fldChar w:fldCharType="end"/>
            </w:r>
          </w:hyperlink>
        </w:p>
        <w:p w14:paraId="3724FC73" w14:textId="30F1DC70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3" w:history="1">
            <w:r w:rsidR="004E5A77" w:rsidRPr="004D353D">
              <w:rPr>
                <w:rStyle w:val="a6"/>
              </w:rPr>
              <w:t>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Перечень сокращений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5</w:t>
            </w:r>
            <w:r w:rsidR="004E5A77">
              <w:rPr>
                <w:webHidden/>
              </w:rPr>
              <w:fldChar w:fldCharType="end"/>
            </w:r>
          </w:hyperlink>
        </w:p>
        <w:p w14:paraId="20F5A810" w14:textId="1FD991F5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4" w:history="1">
            <w:r w:rsidR="004E5A77" w:rsidRPr="004D353D">
              <w:rPr>
                <w:rStyle w:val="a6"/>
              </w:rPr>
              <w:t>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Основные сведения о разработке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0B3D3C6A" w14:textId="5DDCAAEC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5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Наименование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474376BD" w14:textId="6128DF8D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6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Цель и задачи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022F0E66" w14:textId="3A810E29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7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Сведения об участниках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62481B72" w14:textId="443F7C76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8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Сроки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_Toc158241878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6</w:t>
            </w:r>
            <w:r w:rsidR="004E5A77">
              <w:rPr>
                <w:webHidden/>
              </w:rPr>
              <w:fldChar w:fldCharType="end"/>
            </w:r>
          </w:hyperlink>
        </w:p>
        <w:p w14:paraId="0351CDB2" w14:textId="407BAEDB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9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Назначение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_Toc158241879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7</w:t>
            </w:r>
            <w:r w:rsidR="004E5A77">
              <w:rPr>
                <w:webHidden/>
              </w:rPr>
              <w:fldChar w:fldCharType="end"/>
            </w:r>
          </w:hyperlink>
        </w:p>
        <w:p w14:paraId="744CD1A5" w14:textId="67F16B2F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0" w:history="1">
            <w:r w:rsidR="004E5A77" w:rsidRPr="004D353D">
              <w:rPr>
                <w:rStyle w:val="a6"/>
              </w:rPr>
              <w:t>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Описание предметной области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_Toc158241880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8</w:t>
            </w:r>
            <w:r w:rsidR="004E5A77">
              <w:rPr>
                <w:webHidden/>
              </w:rPr>
              <w:fldChar w:fldCharType="end"/>
            </w:r>
          </w:hyperlink>
        </w:p>
        <w:p w14:paraId="421398AF" w14:textId="613030A8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1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Аналог №1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9</w:t>
            </w:r>
            <w:r w:rsidR="004E5A77">
              <w:rPr>
                <w:webHidden/>
              </w:rPr>
              <w:fldChar w:fldCharType="end"/>
            </w:r>
          </w:hyperlink>
        </w:p>
        <w:p w14:paraId="04D55828" w14:textId="797E2328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2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Аналог №2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10</w:t>
            </w:r>
            <w:r w:rsidR="004E5A77">
              <w:rPr>
                <w:webHidden/>
              </w:rPr>
              <w:fldChar w:fldCharType="end"/>
            </w:r>
          </w:hyperlink>
        </w:p>
        <w:p w14:paraId="07A39D33" w14:textId="0A287374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3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Аналог №3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11</w:t>
            </w:r>
            <w:r w:rsidR="004E5A77">
              <w:rPr>
                <w:webHidden/>
              </w:rPr>
              <w:fldChar w:fldCharType="end"/>
            </w:r>
          </w:hyperlink>
        </w:p>
        <w:p w14:paraId="2AD25684" w14:textId="153FD72A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4" w:history="1">
            <w:r w:rsidR="004E5A77" w:rsidRPr="004D353D">
              <w:rPr>
                <w:rStyle w:val="a6"/>
              </w:rPr>
              <w:t>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результатам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12</w:t>
            </w:r>
            <w:r w:rsidR="004E5A77">
              <w:rPr>
                <w:webHidden/>
              </w:rPr>
              <w:fldChar w:fldCharType="end"/>
            </w:r>
          </w:hyperlink>
        </w:p>
        <w:p w14:paraId="624DC724" w14:textId="5B18559C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5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пользовательскому интерфейсу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12</w:t>
            </w:r>
            <w:r w:rsidR="004E5A77">
              <w:rPr>
                <w:webHidden/>
              </w:rPr>
              <w:fldChar w:fldCharType="end"/>
            </w:r>
          </w:hyperlink>
        </w:p>
        <w:p w14:paraId="5CDD8AF7" w14:textId="30C11335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6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Правила к показателям назначения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17</w:t>
            </w:r>
            <w:r w:rsidR="004E5A77">
              <w:rPr>
                <w:webHidden/>
              </w:rPr>
              <w:fldChar w:fldCharType="end"/>
            </w:r>
          </w:hyperlink>
        </w:p>
        <w:p w14:paraId="3A290C3C" w14:textId="36A27816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7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функциональным характеристикам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17</w:t>
            </w:r>
            <w:r w:rsidR="004E5A77">
              <w:rPr>
                <w:webHidden/>
              </w:rPr>
              <w:fldChar w:fldCharType="end"/>
            </w:r>
          </w:hyperlink>
        </w:p>
        <w:p w14:paraId="53C71FDB" w14:textId="3823D45E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8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видам обеспечения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_Toc158241888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191DE808" w14:textId="546405CC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9" w:history="1">
            <w:r w:rsidR="004E5A77" w:rsidRPr="004D353D">
              <w:rPr>
                <w:rStyle w:val="a6"/>
              </w:rPr>
              <w:t>5.4.1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математическому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_Toc158241889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2B5B3BB9" w14:textId="3EB31106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0" w:history="1">
            <w:r w:rsidR="004E5A77" w:rsidRPr="004D353D">
              <w:rPr>
                <w:rStyle w:val="a6"/>
              </w:rPr>
              <w:t>5.4.2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информационному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_Toc158241890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660EE040" w14:textId="1FB04DB2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1" w:history="1">
            <w:r w:rsidR="004E5A77" w:rsidRPr="004D353D">
              <w:rPr>
                <w:rStyle w:val="a6"/>
              </w:rPr>
              <w:t>5.4.3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численности и квалификации персонала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63BDF25B" w14:textId="704F527F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2" w:history="1">
            <w:r w:rsidR="004E5A77" w:rsidRPr="004D353D">
              <w:rPr>
                <w:rStyle w:val="a6"/>
              </w:rPr>
              <w:t>5.4.4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форматам хранения данных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0907779C" w14:textId="7DAAB6CC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3" w:history="1">
            <w:r w:rsidR="004E5A77" w:rsidRPr="004D353D">
              <w:rPr>
                <w:rStyle w:val="a6"/>
              </w:rPr>
              <w:t>5.4.5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организационному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7E845A62" w14:textId="2D536246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4" w:history="1">
            <w:r w:rsidR="004E5A77" w:rsidRPr="004D353D">
              <w:rPr>
                <w:rStyle w:val="a6"/>
              </w:rPr>
              <w:t>5.4.6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техническому обеспечению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18</w:t>
            </w:r>
            <w:r w:rsidR="004E5A77">
              <w:rPr>
                <w:webHidden/>
              </w:rPr>
              <w:fldChar w:fldCharType="end"/>
            </w:r>
          </w:hyperlink>
        </w:p>
        <w:p w14:paraId="368C6314" w14:textId="1D8C29C2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5" w:history="1">
            <w:r w:rsidR="004E5A77" w:rsidRPr="004D353D">
              <w:rPr>
                <w:rStyle w:val="a6"/>
              </w:rPr>
              <w:t>5.4.7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Дополнительные требования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19</w:t>
            </w:r>
            <w:r w:rsidR="004E5A77">
              <w:rPr>
                <w:webHidden/>
              </w:rPr>
              <w:fldChar w:fldCharType="end"/>
            </w:r>
          </w:hyperlink>
        </w:p>
        <w:p w14:paraId="42C1CB4F" w14:textId="5E387BE0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6" w:history="1">
            <w:r w:rsidR="004E5A77" w:rsidRPr="004D353D">
              <w:rPr>
                <w:rStyle w:val="a6"/>
              </w:rPr>
              <w:t>5.4.8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транспортабельности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19</w:t>
            </w:r>
            <w:r w:rsidR="004E5A77">
              <w:rPr>
                <w:webHidden/>
              </w:rPr>
              <w:fldChar w:fldCharType="end"/>
            </w:r>
          </w:hyperlink>
        </w:p>
        <w:p w14:paraId="1FA175C2" w14:textId="472F7723" w:rsidR="004E5A77" w:rsidRDefault="007F4E56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7" w:history="1">
            <w:r w:rsidR="004E5A77" w:rsidRPr="004D353D">
              <w:rPr>
                <w:rStyle w:val="a6"/>
              </w:rPr>
              <w:t>5.4.9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Защита от влияния внешнего воздуха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19</w:t>
            </w:r>
            <w:r w:rsidR="004E5A77">
              <w:rPr>
                <w:webHidden/>
              </w:rPr>
              <w:fldChar w:fldCharType="end"/>
            </w:r>
          </w:hyperlink>
        </w:p>
        <w:p w14:paraId="102F6813" w14:textId="3AAD62A1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8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надежности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_Toc158241898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20</w:t>
            </w:r>
            <w:r w:rsidR="004E5A77">
              <w:rPr>
                <w:webHidden/>
              </w:rPr>
              <w:fldChar w:fldCharType="end"/>
            </w:r>
          </w:hyperlink>
        </w:p>
        <w:p w14:paraId="05B85728" w14:textId="6A47A889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9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безопасности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_Toc158241899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20</w:t>
            </w:r>
            <w:r w:rsidR="004E5A77">
              <w:rPr>
                <w:webHidden/>
              </w:rPr>
              <w:fldChar w:fldCharType="end"/>
            </w:r>
          </w:hyperlink>
        </w:p>
        <w:p w14:paraId="0BF43A21" w14:textId="4798E7D4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0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патентной чистоте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_Toc158241900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21</w:t>
            </w:r>
            <w:r w:rsidR="004E5A77">
              <w:rPr>
                <w:webHidden/>
              </w:rPr>
              <w:fldChar w:fldCharType="end"/>
            </w:r>
          </w:hyperlink>
        </w:p>
        <w:p w14:paraId="3366B7FD" w14:textId="63A1AD21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1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перспективам развития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22</w:t>
            </w:r>
            <w:r w:rsidR="004E5A77">
              <w:rPr>
                <w:webHidden/>
              </w:rPr>
              <w:fldChar w:fldCharType="end"/>
            </w:r>
          </w:hyperlink>
        </w:p>
        <w:p w14:paraId="06AD4100" w14:textId="10ABD3C4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2" w:history="1">
            <w:r w:rsidR="004E5A77" w:rsidRPr="004D353D">
              <w:rPr>
                <w:rStyle w:val="a6"/>
              </w:rPr>
              <w:t>6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Состав и содержание работы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_Toc158241902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23</w:t>
            </w:r>
            <w:r w:rsidR="004E5A77">
              <w:rPr>
                <w:webHidden/>
              </w:rPr>
              <w:fldChar w:fldCharType="end"/>
            </w:r>
          </w:hyperlink>
        </w:p>
        <w:p w14:paraId="3FA3598B" w14:textId="335E31A5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3" w:history="1">
            <w:r w:rsidR="004E5A77" w:rsidRPr="004D353D">
              <w:rPr>
                <w:rStyle w:val="a6"/>
              </w:rPr>
              <w:t>7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Порядок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_Toc158241903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24</w:t>
            </w:r>
            <w:r w:rsidR="004E5A77">
              <w:rPr>
                <w:webHidden/>
              </w:rPr>
              <w:fldChar w:fldCharType="end"/>
            </w:r>
          </w:hyperlink>
        </w:p>
        <w:p w14:paraId="78AEFA57" w14:textId="7320B68F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4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Порядок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_Toc158241904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24</w:t>
            </w:r>
            <w:r w:rsidR="004E5A77">
              <w:rPr>
                <w:webHidden/>
              </w:rPr>
              <w:fldChar w:fldCharType="end"/>
            </w:r>
          </w:hyperlink>
        </w:p>
        <w:p w14:paraId="6BC6DB6E" w14:textId="0E83267D" w:rsidR="004E5A77" w:rsidRDefault="007F4E5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5" w:history="1">
            <w:r w:rsidR="004E5A77"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Этапы разработки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_Toc158241905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25</w:t>
            </w:r>
            <w:r w:rsidR="004E5A77">
              <w:rPr>
                <w:webHidden/>
              </w:rPr>
              <w:fldChar w:fldCharType="end"/>
            </w:r>
          </w:hyperlink>
        </w:p>
        <w:p w14:paraId="46DD06AB" w14:textId="67D519B1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6" w:history="1">
            <w:r w:rsidR="004E5A77" w:rsidRPr="004D353D">
              <w:rPr>
                <w:rStyle w:val="a6"/>
              </w:rPr>
              <w:t>8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документированию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_Toc158241906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26</w:t>
            </w:r>
            <w:r w:rsidR="004E5A77">
              <w:rPr>
                <w:webHidden/>
              </w:rPr>
              <w:fldChar w:fldCharType="end"/>
            </w:r>
          </w:hyperlink>
        </w:p>
        <w:p w14:paraId="2855A3C4" w14:textId="4D855326" w:rsidR="004E5A77" w:rsidRDefault="007F4E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7" w:history="1">
            <w:r w:rsidR="004E5A77" w:rsidRPr="004D353D">
              <w:rPr>
                <w:rStyle w:val="a6"/>
              </w:rPr>
              <w:t>9</w:t>
            </w:r>
            <w:r w:rsidR="004E5A77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4E5A77" w:rsidRPr="004D353D">
              <w:rPr>
                <w:rStyle w:val="a6"/>
              </w:rPr>
              <w:t>Требования к приемно-сдаточным испытаниям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_Toc158241907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27</w:t>
            </w:r>
            <w:r w:rsidR="004E5A77">
              <w:rPr>
                <w:webHidden/>
              </w:rPr>
              <w:fldChar w:fldCharType="end"/>
            </w:r>
          </w:hyperlink>
        </w:p>
        <w:p w14:paraId="3CF0F4E1" w14:textId="78786147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1" w:name="_Toc158241871"/>
      <w:r>
        <w:lastRenderedPageBreak/>
        <w:t>Вв</w:t>
      </w:r>
      <w:r w:rsidR="005A4E60" w:rsidRPr="00F62DCD">
        <w:t>едение</w:t>
      </w:r>
      <w:bookmarkEnd w:id="1"/>
    </w:p>
    <w:p w14:paraId="6FED64B1" w14:textId="6E58C901" w:rsidR="001B10E1" w:rsidRDefault="001B10E1" w:rsidP="00DA2E6C">
      <w:pPr>
        <w:spacing w:before="0"/>
        <w:ind w:left="57"/>
      </w:pPr>
      <w:r>
        <w:t xml:space="preserve">Данный документ является техническим заданием </w:t>
      </w:r>
      <w:r w:rsidR="005E5189">
        <w:t xml:space="preserve">для </w:t>
      </w:r>
      <w:r w:rsidR="00552378" w:rsidRPr="00552378">
        <w:t>приложения «</w:t>
      </w:r>
      <w:r w:rsidR="0035701D">
        <w:t>И</w:t>
      </w:r>
      <w:r w:rsidR="00552378" w:rsidRPr="00552378">
        <w:t>нформационн</w:t>
      </w:r>
      <w:r w:rsidR="0035701D">
        <w:t xml:space="preserve">ая </w:t>
      </w:r>
      <w:r w:rsidR="00552378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E5189">
        <w:t>, в котором описаны общие сведения о разработке, описание предметной области, требования к системе, функциям.</w:t>
      </w:r>
    </w:p>
    <w:p w14:paraId="51E859A9" w14:textId="259C6868" w:rsidR="005E5189" w:rsidRDefault="005E5189" w:rsidP="00DA2E6C">
      <w:pPr>
        <w:spacing w:before="0"/>
        <w:ind w:left="57"/>
      </w:pPr>
      <w:r>
        <w:t>Документ предназначен для</w:t>
      </w:r>
      <w:r w:rsidR="00830A7D">
        <w:t>:</w:t>
      </w:r>
    </w:p>
    <w:p w14:paraId="66ED246D" w14:textId="47E1B0C3" w:rsidR="005E5189" w:rsidRPr="00672F98" w:rsidRDefault="00A24F55" w:rsidP="00DA2E6C">
      <w:pPr>
        <w:pStyle w:val="a0"/>
        <w:ind w:left="57" w:firstLine="851"/>
        <w:rPr>
          <w:rStyle w:val="normaltextrun"/>
        </w:rPr>
      </w:pPr>
      <w:r>
        <w:rPr>
          <w:rStyle w:val="normaltextrun"/>
          <w:rFonts w:eastAsiaTheme="majorEastAsia"/>
          <w:szCs w:val="24"/>
        </w:rPr>
        <w:t>р</w:t>
      </w:r>
      <w:r w:rsidR="0006157C" w:rsidRPr="00642401">
        <w:rPr>
          <w:rStyle w:val="normaltextrun"/>
          <w:rFonts w:eastAsiaTheme="majorEastAsia"/>
          <w:szCs w:val="24"/>
        </w:rPr>
        <w:t>а</w:t>
      </w:r>
      <w:r w:rsidR="009B4752" w:rsidRPr="00642401">
        <w:rPr>
          <w:rStyle w:val="normaltextrun"/>
          <w:rFonts w:eastAsiaTheme="majorEastAsia"/>
          <w:szCs w:val="24"/>
        </w:rPr>
        <w:t xml:space="preserve">зработчика приложения. </w:t>
      </w:r>
      <w:r w:rsidR="000D4548">
        <w:rPr>
          <w:rStyle w:val="normaltextrun"/>
          <w:rFonts w:eastAsiaTheme="majorEastAsia"/>
          <w:szCs w:val="24"/>
        </w:rPr>
        <w:t>Документ необ</w:t>
      </w:r>
      <w:r w:rsidR="0058714C">
        <w:rPr>
          <w:rStyle w:val="normaltextrun"/>
          <w:rFonts w:eastAsiaTheme="majorEastAsia"/>
          <w:szCs w:val="24"/>
        </w:rPr>
        <w:t xml:space="preserve">ходим </w:t>
      </w:r>
      <w:r w:rsidR="003E6232">
        <w:rPr>
          <w:rStyle w:val="normaltextrun"/>
          <w:rFonts w:eastAsiaTheme="majorEastAsia"/>
          <w:szCs w:val="24"/>
        </w:rPr>
        <w:t>разрабо</w:t>
      </w:r>
      <w:r w:rsidR="00634093">
        <w:rPr>
          <w:rStyle w:val="normaltextrun"/>
          <w:rFonts w:eastAsiaTheme="majorEastAsia"/>
          <w:szCs w:val="24"/>
        </w:rPr>
        <w:t xml:space="preserve">тчику с целью определения требований заказчика к </w:t>
      </w:r>
      <w:r w:rsidR="007142DF">
        <w:rPr>
          <w:rStyle w:val="normaltextrun"/>
          <w:rFonts w:eastAsiaTheme="majorEastAsia"/>
          <w:szCs w:val="24"/>
        </w:rPr>
        <w:t>проекту</w:t>
      </w:r>
      <w:r w:rsidR="006711D1">
        <w:rPr>
          <w:rStyle w:val="normaltextrun"/>
          <w:rFonts w:eastAsiaTheme="majorEastAsia"/>
          <w:szCs w:val="24"/>
        </w:rPr>
        <w:t>: опи</w:t>
      </w:r>
      <w:r w:rsidR="00032F9F">
        <w:rPr>
          <w:rStyle w:val="normaltextrun"/>
          <w:rFonts w:eastAsiaTheme="majorEastAsia"/>
          <w:szCs w:val="24"/>
        </w:rPr>
        <w:t xml:space="preserve">сание </w:t>
      </w:r>
      <w:r w:rsidR="00BC666E">
        <w:rPr>
          <w:rStyle w:val="normaltextrun"/>
          <w:rFonts w:eastAsiaTheme="majorEastAsia"/>
          <w:szCs w:val="24"/>
        </w:rPr>
        <w:t>функциональных требований, особенности ар</w:t>
      </w:r>
      <w:r w:rsidR="00E76DAC">
        <w:rPr>
          <w:rStyle w:val="normaltextrun"/>
          <w:rFonts w:eastAsiaTheme="majorEastAsia"/>
          <w:szCs w:val="24"/>
        </w:rPr>
        <w:t xml:space="preserve">хитектуры, используемые инструменты, технологии, </w:t>
      </w:r>
      <w:r w:rsidR="00C5292F">
        <w:rPr>
          <w:rStyle w:val="normaltextrun"/>
          <w:rFonts w:eastAsiaTheme="majorEastAsia"/>
          <w:szCs w:val="24"/>
        </w:rPr>
        <w:t>срок</w:t>
      </w:r>
      <w:r w:rsidR="00390B6D">
        <w:rPr>
          <w:rStyle w:val="normaltextrun"/>
          <w:rFonts w:eastAsiaTheme="majorEastAsia"/>
          <w:szCs w:val="24"/>
        </w:rPr>
        <w:t>и сдачи проекта и объем работы.</w:t>
      </w:r>
      <w:r w:rsidR="009B66E7">
        <w:rPr>
          <w:rStyle w:val="normaltextrun"/>
          <w:rFonts w:eastAsiaTheme="majorEastAsia"/>
          <w:szCs w:val="24"/>
        </w:rPr>
        <w:t xml:space="preserve"> Опираясь </w:t>
      </w:r>
      <w:r w:rsidR="00672F98">
        <w:rPr>
          <w:rStyle w:val="normaltextrun"/>
          <w:rFonts w:eastAsiaTheme="majorEastAsia"/>
          <w:szCs w:val="24"/>
        </w:rPr>
        <w:t>на техническое задание,</w:t>
      </w:r>
      <w:r w:rsidR="009B66E7">
        <w:rPr>
          <w:rStyle w:val="normaltextrun"/>
          <w:rFonts w:eastAsiaTheme="majorEastAsia"/>
          <w:szCs w:val="24"/>
        </w:rPr>
        <w:t xml:space="preserve"> </w:t>
      </w:r>
      <w:r w:rsidR="005002D3">
        <w:rPr>
          <w:rStyle w:val="normaltextrun"/>
          <w:rFonts w:eastAsiaTheme="majorEastAsia"/>
          <w:szCs w:val="24"/>
        </w:rPr>
        <w:t xml:space="preserve">разработчик </w:t>
      </w:r>
      <w:r w:rsidR="00672F98">
        <w:rPr>
          <w:rStyle w:val="normaltextrun"/>
          <w:rFonts w:eastAsiaTheme="majorEastAsia"/>
          <w:szCs w:val="24"/>
        </w:rPr>
        <w:t>исполняет конкретно поставленные задачи</w:t>
      </w:r>
      <w:r>
        <w:rPr>
          <w:rStyle w:val="normaltextrun"/>
          <w:rFonts w:eastAsiaTheme="majorEastAsia"/>
          <w:szCs w:val="24"/>
        </w:rPr>
        <w:t>;</w:t>
      </w:r>
    </w:p>
    <w:p w14:paraId="68E02E61" w14:textId="676D231E" w:rsidR="00672F98" w:rsidRDefault="00A24F55" w:rsidP="00DA2E6C">
      <w:pPr>
        <w:pStyle w:val="a0"/>
        <w:ind w:left="57" w:firstLine="851"/>
      </w:pPr>
      <w:r>
        <w:t>ч</w:t>
      </w:r>
      <w:r w:rsidR="00096DB7">
        <w:t>ленов при</w:t>
      </w:r>
      <w:r w:rsidR="009B0897">
        <w:t>ём</w:t>
      </w:r>
      <w:r w:rsidR="00096DB7">
        <w:t>но-сдаточной комиссии</w:t>
      </w:r>
      <w:r w:rsidR="009B0897">
        <w:t>.</w:t>
      </w:r>
      <w:r w:rsidR="0079510E">
        <w:t xml:space="preserve"> Техническое задание </w:t>
      </w:r>
      <w:r w:rsidR="00884F1F">
        <w:t xml:space="preserve">используется приемно-сдаточной комиссией </w:t>
      </w:r>
      <w:r w:rsidR="000263B9">
        <w:t>с целью</w:t>
      </w:r>
      <w:r w:rsidR="00884F1F">
        <w:t xml:space="preserve"> </w:t>
      </w:r>
      <w:r w:rsidR="00117550">
        <w:t xml:space="preserve">оценки на соответствие </w:t>
      </w:r>
      <w:r w:rsidR="00097A2E">
        <w:t xml:space="preserve">готового продукта заранее утвержденным требованиям. </w:t>
      </w:r>
      <w:r w:rsidR="00305798" w:rsidRPr="00305798">
        <w:t xml:space="preserve">Приемно-сдаточная комиссия использует </w:t>
      </w:r>
      <w:r w:rsidR="00305798">
        <w:t>документ</w:t>
      </w:r>
      <w:r w:rsidR="00305798" w:rsidRPr="00305798">
        <w:t xml:space="preserve"> для того, чтобы проверить, что все функциональные, технические и дизайнерские требования были удовлетворены</w:t>
      </w:r>
      <w:r>
        <w:t>;</w:t>
      </w:r>
    </w:p>
    <w:p w14:paraId="37F8EB06" w14:textId="64B44207" w:rsidR="00305798" w:rsidRPr="001B10E1" w:rsidRDefault="00A24F55" w:rsidP="00DA2E6C">
      <w:pPr>
        <w:pStyle w:val="a0"/>
        <w:ind w:left="57" w:firstLine="851"/>
      </w:pPr>
      <w:r>
        <w:t>з</w:t>
      </w:r>
      <w:r w:rsidR="005138EC">
        <w:t xml:space="preserve">аказчика. </w:t>
      </w:r>
      <w:r w:rsidR="00AA0C50" w:rsidRPr="00AA0C50">
        <w:t>Техническое задание необходимо заказчику</w:t>
      </w:r>
      <w:r w:rsidR="009C6F70">
        <w:t xml:space="preserve"> с целью</w:t>
      </w:r>
      <w:r w:rsidR="00AA0C50" w:rsidRPr="00AA0C50">
        <w:t xml:space="preserve"> определ</w:t>
      </w:r>
      <w:r w:rsidR="009C6F70">
        <w:t>ения</w:t>
      </w:r>
      <w:r w:rsidR="00AA0C50" w:rsidRPr="00AA0C50">
        <w:t xml:space="preserve"> требовани</w:t>
      </w:r>
      <w:r w:rsidR="009C6F70">
        <w:t>й</w:t>
      </w:r>
      <w:r w:rsidR="00AA0C50" w:rsidRPr="00AA0C50">
        <w:t xml:space="preserve"> к проекту и </w:t>
      </w:r>
      <w:r w:rsidR="00FE6C02">
        <w:t xml:space="preserve">контроля </w:t>
      </w:r>
      <w:r w:rsidR="00AA0C50" w:rsidRPr="00AA0C50">
        <w:t>над процессом его создания. Оно помогает заказчику понять, что он получит в результате работы и какие функции и возможности будут доступны в готовом продукте. Техническое задание позволяет заказчику убедиться, что проект соответствует его требованиям и ожиданиям, и что работы выполняются в соответствии с установленным бюджетом и графиком</w:t>
      </w:r>
      <w:r w:rsidR="001E6B48">
        <w:t>.</w:t>
      </w:r>
    </w:p>
    <w:p w14:paraId="1EECD698" w14:textId="15348185" w:rsidR="008A3C7E" w:rsidRDefault="00636646" w:rsidP="008F4105">
      <w:pPr>
        <w:pStyle w:val="1"/>
      </w:pPr>
      <w:bookmarkStart w:id="2" w:name="_Toc158241872"/>
      <w:r>
        <w:lastRenderedPageBreak/>
        <w:t>Термины и определения</w:t>
      </w:r>
      <w:bookmarkEnd w:id="2"/>
      <w:r>
        <w:t xml:space="preserve"> </w:t>
      </w:r>
    </w:p>
    <w:p w14:paraId="3E09BD39" w14:textId="77777777" w:rsidR="00DA2E6C" w:rsidRDefault="00DA2E6C" w:rsidP="00DA2E6C">
      <w:r>
        <w:t xml:space="preserve">Документ содержит следующие термины и определения: </w:t>
      </w:r>
    </w:p>
    <w:p w14:paraId="16ACFDAA" w14:textId="066909F3" w:rsidR="00DA2E6C" w:rsidRPr="00D56574" w:rsidRDefault="00DA2E6C" w:rsidP="00DA2E6C">
      <w:pPr>
        <w:pStyle w:val="a0"/>
        <w:ind w:left="0" w:firstLine="851"/>
      </w:pPr>
      <w:r w:rsidRPr="00D56574">
        <w:t>интерфейс – набор инструментов, который позволяет пользователю взаимодействовать с программой</w:t>
      </w:r>
      <w:r>
        <w:t>.</w:t>
      </w:r>
    </w:p>
    <w:p w14:paraId="5D0E4037" w14:textId="5523D017" w:rsidR="00636646" w:rsidRDefault="00636646" w:rsidP="00636646">
      <w:pPr>
        <w:pStyle w:val="1"/>
      </w:pPr>
      <w:bookmarkStart w:id="3" w:name="_Toc158241873"/>
      <w:r>
        <w:lastRenderedPageBreak/>
        <w:t>Перечень сокращений</w:t>
      </w:r>
      <w:bookmarkEnd w:id="3"/>
      <w:r>
        <w:t xml:space="preserve"> </w:t>
      </w:r>
    </w:p>
    <w:p w14:paraId="2C7B7C34" w14:textId="25A781B0" w:rsidR="00134B7F" w:rsidRPr="004A50A6" w:rsidRDefault="00806C8E" w:rsidP="00806C8E">
      <w:pPr>
        <w:spacing w:before="0"/>
        <w:rPr>
          <w:lang w:val="en-US"/>
        </w:rPr>
      </w:pPr>
      <w:r>
        <w:t xml:space="preserve">ИС – </w:t>
      </w:r>
      <w:r w:rsidRPr="0072520A">
        <w:t>Информационная система</w:t>
      </w:r>
      <w:r w:rsidR="004A50A6">
        <w:rPr>
          <w:lang w:val="en-US"/>
        </w:rPr>
        <w:t>;</w:t>
      </w:r>
    </w:p>
    <w:p w14:paraId="2EF06F47" w14:textId="5358B889" w:rsidR="005E5189" w:rsidRDefault="002265AD" w:rsidP="005E5189">
      <w:r w:rsidRPr="00266467">
        <w:t>БД</w:t>
      </w:r>
      <w:r w:rsidR="004A50A6">
        <w:t xml:space="preserve"> – База данных</w:t>
      </w:r>
      <w:r w:rsidR="00CB14C4">
        <w:rPr>
          <w:lang w:val="en-US"/>
        </w:rPr>
        <w:t>;</w:t>
      </w:r>
    </w:p>
    <w:p w14:paraId="24F9B286" w14:textId="01F3CB78" w:rsidR="00CB14C4" w:rsidRPr="00CB14C4" w:rsidRDefault="00CB14C4" w:rsidP="005E5189">
      <w:r>
        <w:t xml:space="preserve">СУБД – </w:t>
      </w:r>
      <w:r w:rsidRPr="00CB14C4">
        <w:t>Система управления базами данных</w:t>
      </w:r>
      <w:r>
        <w:t xml:space="preserve">. </w:t>
      </w:r>
    </w:p>
    <w:p w14:paraId="543B643E" w14:textId="7E3FEC93" w:rsidR="00636646" w:rsidRPr="00636646" w:rsidRDefault="00636646" w:rsidP="00636646">
      <w:pPr>
        <w:pStyle w:val="1"/>
      </w:pPr>
      <w:bookmarkStart w:id="4" w:name="_Toc158241874"/>
      <w:r>
        <w:lastRenderedPageBreak/>
        <w:t>Основные сведения о разработке</w:t>
      </w:r>
      <w:bookmarkEnd w:id="4"/>
    </w:p>
    <w:p w14:paraId="7CADD228" w14:textId="4660CE01" w:rsidR="008F4105" w:rsidRDefault="007D0BC6" w:rsidP="008F4105">
      <w:pPr>
        <w:pStyle w:val="2"/>
      </w:pPr>
      <w:bookmarkStart w:id="5" w:name="_Toc158241875"/>
      <w:r>
        <w:t>Наименование разработки</w:t>
      </w:r>
      <w:bookmarkEnd w:id="5"/>
    </w:p>
    <w:p w14:paraId="6C196788" w14:textId="6E8FAA98" w:rsidR="00134B7F" w:rsidRPr="00134B7F" w:rsidRDefault="00134B7F" w:rsidP="00134B7F">
      <w:r>
        <w:t>Наименование разработки</w:t>
      </w:r>
      <w:r w:rsidR="002265AD">
        <w:t>:</w:t>
      </w:r>
      <w:r w:rsidR="00806C8E">
        <w:t xml:space="preserve"> </w:t>
      </w:r>
      <w:r w:rsidR="002265AD">
        <w:t>и</w:t>
      </w:r>
      <w:r w:rsidR="00806C8E" w:rsidRPr="00812FB1">
        <w:t>нформационн</w:t>
      </w:r>
      <w:r w:rsidR="00806C8E">
        <w:t>ая</w:t>
      </w:r>
      <w:r w:rsidR="00806C8E" w:rsidRPr="00812FB1">
        <w:t xml:space="preserve"> систем</w:t>
      </w:r>
      <w:r w:rsidR="00806C8E">
        <w:t>а</w:t>
      </w:r>
      <w:r w:rsidR="00806C8E" w:rsidRPr="00812FB1">
        <w:t xml:space="preserve"> по </w:t>
      </w:r>
      <w:r w:rsidR="00806C8E">
        <w:t>учёту автотранспортных происшествий</w:t>
      </w:r>
      <w:r w:rsidR="002265AD">
        <w:t>.</w:t>
      </w:r>
    </w:p>
    <w:p w14:paraId="47A0892D" w14:textId="15FA356F" w:rsidR="007D0BC6" w:rsidRDefault="007D0BC6" w:rsidP="007D0BC6">
      <w:pPr>
        <w:pStyle w:val="2"/>
      </w:pPr>
      <w:bookmarkStart w:id="6" w:name="_Toc158241876"/>
      <w:r>
        <w:t>Цель и задачи</w:t>
      </w:r>
      <w:bookmarkEnd w:id="6"/>
    </w:p>
    <w:p w14:paraId="2DB1D016" w14:textId="47A499C1" w:rsidR="00134B7F" w:rsidRDefault="00134B7F" w:rsidP="00134B7F">
      <w:r>
        <w:t xml:space="preserve">Целью разработки является создание </w:t>
      </w:r>
      <w:r w:rsidR="00F714B6">
        <w:t>приложения</w:t>
      </w:r>
      <w:r w:rsidR="00552378" w:rsidRPr="00552378">
        <w:t xml:space="preserve"> «</w:t>
      </w:r>
      <w:r w:rsidR="0035701D">
        <w:t>И</w:t>
      </w:r>
      <w:r w:rsidR="0035701D" w:rsidRPr="00552378">
        <w:t>нформационн</w:t>
      </w:r>
      <w:r w:rsidR="0035701D">
        <w:t xml:space="preserve">ая </w:t>
      </w:r>
      <w:r w:rsidR="0035701D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52378">
        <w:t xml:space="preserve"> </w:t>
      </w:r>
      <w:r w:rsidR="00D52FE6">
        <w:t xml:space="preserve">в соответствии с требованиями и ограничениями, описанными в </w:t>
      </w:r>
      <w:r w:rsidR="009D2712">
        <w:t>данном документе.</w:t>
      </w:r>
    </w:p>
    <w:p w14:paraId="0BB07CD6" w14:textId="504E2FAF" w:rsidR="00134B7F" w:rsidRDefault="00134B7F" w:rsidP="00134B7F">
      <w:r>
        <w:t>Для достижения поставленной цели необходимо выполнить следующие задачи:</w:t>
      </w:r>
    </w:p>
    <w:p w14:paraId="48DCA2CF" w14:textId="606DC289" w:rsidR="006A69A4" w:rsidRDefault="00D26985" w:rsidP="009B7651">
      <w:pPr>
        <w:pStyle w:val="a0"/>
        <w:numPr>
          <w:ilvl w:val="0"/>
          <w:numId w:val="20"/>
        </w:numPr>
        <w:ind w:left="1571" w:hanging="851"/>
      </w:pPr>
      <w:r>
        <w:t>определить требования к приложению;</w:t>
      </w:r>
    </w:p>
    <w:p w14:paraId="69A6E399" w14:textId="59F7FD1B" w:rsidR="00D26985" w:rsidRDefault="00F60753" w:rsidP="009B7651">
      <w:pPr>
        <w:pStyle w:val="a0"/>
        <w:numPr>
          <w:ilvl w:val="0"/>
          <w:numId w:val="20"/>
        </w:numPr>
        <w:ind w:left="1571" w:hanging="851"/>
      </w:pPr>
      <w:r>
        <w:t>спроектировать архитектуру приложения;</w:t>
      </w:r>
    </w:p>
    <w:p w14:paraId="6B870BCE" w14:textId="77777777" w:rsidR="00481AEB" w:rsidRDefault="007E5BBB" w:rsidP="009B7651">
      <w:pPr>
        <w:pStyle w:val="a0"/>
        <w:numPr>
          <w:ilvl w:val="0"/>
          <w:numId w:val="20"/>
        </w:numPr>
        <w:ind w:left="1571" w:hanging="851"/>
      </w:pPr>
      <w:r>
        <w:t>разработать пользовательский интерфейс;</w:t>
      </w:r>
    </w:p>
    <w:p w14:paraId="1EF0E1AD" w14:textId="5179BB8F" w:rsidR="006046D4" w:rsidRDefault="00CA7BFD" w:rsidP="009B7651">
      <w:pPr>
        <w:pStyle w:val="vguList2"/>
        <w:numPr>
          <w:ilvl w:val="0"/>
          <w:numId w:val="20"/>
        </w:numPr>
        <w:ind w:left="1571" w:hanging="851"/>
      </w:pPr>
      <w:r>
        <w:t>протестировать функциональность;</w:t>
      </w:r>
    </w:p>
    <w:p w14:paraId="080A40C0" w14:textId="3F1A225F" w:rsidR="00CA7BFD" w:rsidRDefault="00612ABB" w:rsidP="009B7651">
      <w:pPr>
        <w:pStyle w:val="a0"/>
        <w:numPr>
          <w:ilvl w:val="0"/>
          <w:numId w:val="20"/>
        </w:numPr>
        <w:ind w:left="1571" w:hanging="851"/>
      </w:pPr>
      <w:r>
        <w:t>отладка приложения;</w:t>
      </w:r>
    </w:p>
    <w:p w14:paraId="2F1E8F7F" w14:textId="62C1D7B0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оптимизировать </w:t>
      </w:r>
      <w:r w:rsidR="0081112E">
        <w:t>ИС</w:t>
      </w:r>
      <w:r>
        <w:t>;</w:t>
      </w:r>
    </w:p>
    <w:p w14:paraId="73DB063D" w14:textId="4E1C3F12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написать </w:t>
      </w:r>
      <w:r w:rsidR="008A6719">
        <w:t>пакет необходимой информации;</w:t>
      </w:r>
    </w:p>
    <w:p w14:paraId="7019B84F" w14:textId="248DABF2" w:rsidR="008A6719" w:rsidRDefault="008A6719" w:rsidP="009B7651">
      <w:pPr>
        <w:pStyle w:val="a0"/>
        <w:numPr>
          <w:ilvl w:val="0"/>
          <w:numId w:val="20"/>
        </w:numPr>
        <w:ind w:left="1571" w:hanging="851"/>
      </w:pPr>
      <w:r>
        <w:t>приемно-сдаточные испытания</w:t>
      </w:r>
      <w:r w:rsidR="001C0FEA">
        <w:t>.</w:t>
      </w:r>
    </w:p>
    <w:p w14:paraId="57928AC9" w14:textId="3E6F580D" w:rsidR="007D0BC6" w:rsidRDefault="007D0BC6" w:rsidP="007D0BC6">
      <w:pPr>
        <w:pStyle w:val="2"/>
      </w:pPr>
      <w:bookmarkStart w:id="7" w:name="_Toc158241877"/>
      <w:r>
        <w:t>Сведения об участниках разработки</w:t>
      </w:r>
      <w:bookmarkEnd w:id="7"/>
    </w:p>
    <w:p w14:paraId="32F81307" w14:textId="52F652C7" w:rsidR="00DA2E6C" w:rsidRDefault="00DA2E6C" w:rsidP="00DA2E6C">
      <w:r>
        <w:t>Исполнител</w:t>
      </w:r>
      <w:r w:rsidR="00C23B56">
        <w:t>ями</w:t>
      </w:r>
      <w:r>
        <w:t xml:space="preserve"> проекта явля</w:t>
      </w:r>
      <w:r w:rsidR="00A76C1C">
        <w:t>ю</w:t>
      </w:r>
      <w:r>
        <w:t>тся студен</w:t>
      </w:r>
      <w:r w:rsidR="00A76C1C">
        <w:t>ы</w:t>
      </w:r>
      <w:r>
        <w:t xml:space="preserve"> Колледжа </w:t>
      </w:r>
      <w:proofErr w:type="spellStart"/>
      <w:r>
        <w:t>ВятГУ</w:t>
      </w:r>
      <w:proofErr w:type="spellEnd"/>
      <w:r>
        <w:t xml:space="preserve">: </w:t>
      </w:r>
      <w:proofErr w:type="spellStart"/>
      <w:r>
        <w:t>Абрамовский</w:t>
      </w:r>
      <w:proofErr w:type="spellEnd"/>
      <w:r>
        <w:t xml:space="preserve"> Артём Александрович</w:t>
      </w:r>
      <w:r w:rsidR="00C23B56">
        <w:t xml:space="preserve"> и Сюткин Андрей Андреевич.</w:t>
      </w:r>
    </w:p>
    <w:p w14:paraId="71FEC151" w14:textId="77777777" w:rsidR="00DA2E6C" w:rsidRPr="001065F6" w:rsidRDefault="00DA2E6C" w:rsidP="00DA2E6C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065B6131" w14:textId="37544E39" w:rsidR="00DA2E6C" w:rsidRDefault="00C23B56" w:rsidP="00DA2E6C">
      <w:pPr>
        <w:pStyle w:val="a0"/>
        <w:ind w:left="0" w:firstLine="851"/>
      </w:pPr>
      <w:bookmarkStart w:id="8" w:name="_Hlk147062291"/>
      <w:r>
        <w:t xml:space="preserve">Руководитель учебной практики, </w:t>
      </w:r>
      <w:proofErr w:type="spellStart"/>
      <w:r>
        <w:t>Долженкова</w:t>
      </w:r>
      <w:proofErr w:type="spellEnd"/>
      <w:r>
        <w:t xml:space="preserve"> М.Л.</w:t>
      </w:r>
    </w:p>
    <w:p w14:paraId="7DAEF3BD" w14:textId="69D2BC08" w:rsidR="00C23B56" w:rsidRPr="009C47B6" w:rsidRDefault="00C23B56" w:rsidP="00DA2E6C">
      <w:pPr>
        <w:pStyle w:val="a0"/>
        <w:ind w:left="0" w:firstLine="851"/>
      </w:pPr>
      <w:r>
        <w:t>Руководитель образовательной программы, Сергеева Е.Г.</w:t>
      </w:r>
    </w:p>
    <w:p w14:paraId="01B04B30" w14:textId="16B837D3" w:rsidR="007D0BC6" w:rsidRDefault="007D0BC6" w:rsidP="007D0BC6">
      <w:pPr>
        <w:pStyle w:val="2"/>
      </w:pPr>
      <w:bookmarkStart w:id="9" w:name="_Toc158241878"/>
      <w:bookmarkEnd w:id="8"/>
      <w:r>
        <w:t>Сроки разработки</w:t>
      </w:r>
      <w:bookmarkEnd w:id="9"/>
    </w:p>
    <w:p w14:paraId="0E8DAFD2" w14:textId="0F669613" w:rsidR="001A3580" w:rsidRPr="001A3580" w:rsidRDefault="001A3580" w:rsidP="00552378">
      <w:r>
        <w:t>Разработка программного продукта должн</w:t>
      </w:r>
      <w:r w:rsidR="00DA2E6C">
        <w:t>а</w:t>
      </w:r>
      <w:r>
        <w:t xml:space="preserve"> быть осуществлена с </w:t>
      </w:r>
      <w:r w:rsidR="00552378">
        <w:t>01.</w:t>
      </w:r>
      <w:r w:rsidR="00C23B56">
        <w:t>10</w:t>
      </w:r>
      <w:r w:rsidR="00552378">
        <w:t>.202</w:t>
      </w:r>
      <w:r w:rsidR="00C23B56">
        <w:t>4</w:t>
      </w:r>
      <w:r w:rsidR="00552378">
        <w:t xml:space="preserve"> до </w:t>
      </w:r>
      <w:r w:rsidR="00C23B56">
        <w:t>01</w:t>
      </w:r>
      <w:r w:rsidR="00552378">
        <w:t>.12.202</w:t>
      </w:r>
      <w:r w:rsidR="00C23B56">
        <w:t>4</w:t>
      </w:r>
      <w:r w:rsidR="00552378">
        <w:t>.</w:t>
      </w:r>
    </w:p>
    <w:p w14:paraId="6DCF6595" w14:textId="08C4C1C6" w:rsidR="007D0BC6" w:rsidRDefault="007D0BC6" w:rsidP="007D0BC6">
      <w:pPr>
        <w:pStyle w:val="2"/>
      </w:pPr>
      <w:bookmarkStart w:id="10" w:name="_Toc158241879"/>
      <w:r>
        <w:t>Назначение разработки</w:t>
      </w:r>
      <w:bookmarkEnd w:id="10"/>
      <w:r>
        <w:t xml:space="preserve"> </w:t>
      </w:r>
    </w:p>
    <w:p w14:paraId="17060DE0" w14:textId="60CB396E" w:rsidR="00552378" w:rsidRDefault="00503D49" w:rsidP="00552378">
      <w:r w:rsidRPr="00503D49">
        <w:t xml:space="preserve">Разрабатываемая информационная система предназначена для отслеживания и учета автотранспортных происшествий, включая информацию о дате и времени, месте происшествия, </w:t>
      </w:r>
      <w:r w:rsidRPr="00503D49">
        <w:lastRenderedPageBreak/>
        <w:t>описании, участниках</w:t>
      </w:r>
      <w:r>
        <w:t xml:space="preserve"> и </w:t>
      </w:r>
      <w:r w:rsidRPr="00503D49">
        <w:t>деталях. В ИС предусмотрены возможности ввода, просмотра и изменения данных инспекторами. Как результат, приложение для учета автотранспортных происшествий повышает эффективность работы, обеспечивает удобный учет и анализ событий для инспекторов</w:t>
      </w:r>
      <w:r>
        <w:t xml:space="preserve"> ГИБДД</w:t>
      </w:r>
      <w:r w:rsidR="00552378">
        <w:t>.</w:t>
      </w:r>
    </w:p>
    <w:p w14:paraId="035F2F18" w14:textId="77777777" w:rsidR="0021323D" w:rsidRPr="00D7113D" w:rsidRDefault="0021323D" w:rsidP="0021323D"/>
    <w:p w14:paraId="696ADE3E" w14:textId="1B7042D2" w:rsidR="007D0BC6" w:rsidRDefault="007D0BC6" w:rsidP="007D0BC6">
      <w:pPr>
        <w:pStyle w:val="1"/>
      </w:pPr>
      <w:bookmarkStart w:id="11" w:name="_Toc158241880"/>
      <w:r>
        <w:lastRenderedPageBreak/>
        <w:t>Описание предметной области</w:t>
      </w:r>
      <w:bookmarkEnd w:id="11"/>
    </w:p>
    <w:p w14:paraId="7149D3AF" w14:textId="1E849F9E" w:rsidR="001B11F3" w:rsidRDefault="00B65682" w:rsidP="006D2971">
      <w:pPr>
        <w:spacing w:before="0"/>
      </w:pPr>
      <w:r>
        <w:t>Информационная система по учёту автотранспортных происшествий</w:t>
      </w:r>
      <w:r w:rsidR="006D2971">
        <w:t xml:space="preserve"> </w:t>
      </w:r>
      <w:r>
        <w:t xml:space="preserve">– это информационная система, </w:t>
      </w:r>
      <w:r w:rsidR="005D5545" w:rsidRPr="005D5545">
        <w:t>предназначен</w:t>
      </w:r>
      <w:r w:rsidR="005D5545">
        <w:t>ная</w:t>
      </w:r>
      <w:r w:rsidR="005D5545" w:rsidRPr="005D5545">
        <w:t xml:space="preserve"> для эффективного управления и оптимизации процессов, связанных </w:t>
      </w:r>
      <w:r w:rsidR="005D5545">
        <w:t xml:space="preserve">с </w:t>
      </w:r>
      <w:r w:rsidR="005D5545" w:rsidRPr="005D5545">
        <w:t>хранением, каталогизацией и предоставлением доступа к информационным ресурсам, связанным с автотранспортными происшествиями.</w:t>
      </w:r>
    </w:p>
    <w:p w14:paraId="70D7EB9E" w14:textId="34768F96" w:rsidR="005B61FD" w:rsidRDefault="005B61FD" w:rsidP="006D2971">
      <w:pPr>
        <w:spacing w:before="0"/>
      </w:pPr>
      <w:r>
        <w:t>В рамках информационной системы учета автотранспортных происшествий регистрируются все события и данные, связанные с дорожными инцидентами и автотранспортными происшествиями. Это включает в себя информацию о случившихся происшествиях, участниках, фотографиях и других материалах. Каждое происшествие имеет свой уникальный идентификатор, описание и категоризацию, чтобы обеспечить более эффективный поиск и анализ в системе.</w:t>
      </w:r>
    </w:p>
    <w:p w14:paraId="3E90341C" w14:textId="1FB5BAA2" w:rsidR="005B61FD" w:rsidRDefault="005B61FD" w:rsidP="006D2971">
      <w:pPr>
        <w:spacing w:before="0"/>
      </w:pPr>
      <w:r>
        <w:t>Информационная система также включает модули для учёта и управления данными о происшествиях</w:t>
      </w:r>
      <w:r w:rsidR="005D5545">
        <w:t>, такие как м</w:t>
      </w:r>
      <w:r w:rsidR="005D5545" w:rsidRPr="005D5545">
        <w:t xml:space="preserve">одуль </w:t>
      </w:r>
      <w:r w:rsidR="005D5545">
        <w:t>х</w:t>
      </w:r>
      <w:r w:rsidR="005D5545" w:rsidRPr="005D5545">
        <w:t>ранения</w:t>
      </w:r>
      <w:r w:rsidR="005D5545">
        <w:t>, к</w:t>
      </w:r>
      <w:r w:rsidR="005D5545" w:rsidRPr="005D5545">
        <w:t>аталогизации</w:t>
      </w:r>
      <w:r w:rsidR="005D5545">
        <w:t xml:space="preserve">, поиска и фильтрации, и модуль редактирования. </w:t>
      </w:r>
      <w:r>
        <w:t>Она отслеживает ста</w:t>
      </w:r>
      <w:r w:rsidR="00452230">
        <w:t>тус каждого дорожного инцидента</w:t>
      </w:r>
      <w:r>
        <w:t>, а также документацию, связанную с каждым происшествием. Сотрудники ГИБДД могут легко контролировать и управлять информацией о каждом происшествии, что помогает им в расследовании и анализе.</w:t>
      </w:r>
    </w:p>
    <w:p w14:paraId="5BA5FD9C" w14:textId="6C86AD19" w:rsidR="005B61FD" w:rsidRDefault="005B61FD" w:rsidP="006D2971">
      <w:pPr>
        <w:spacing w:before="0"/>
      </w:pPr>
      <w:r>
        <w:t>Основной функцией информационной системы является облегчение работы сотрудникам</w:t>
      </w:r>
      <w:r w:rsidR="005D5545">
        <w:t xml:space="preserve"> </w:t>
      </w:r>
      <w:r>
        <w:t xml:space="preserve">ГИБДД. Она предоставляет возможность быстрого учёта происшествий, поиска необходимой информации, а также предоставления статистики и отчётов. </w:t>
      </w:r>
      <w:r w:rsidR="005D5545">
        <w:t>Инспектор</w:t>
      </w:r>
      <w:r>
        <w:t xml:space="preserve"> мо</w:t>
      </w:r>
      <w:r w:rsidR="005D5545">
        <w:t>жет</w:t>
      </w:r>
      <w:r>
        <w:t xml:space="preserve"> осуществлять поиск происшествий по </w:t>
      </w:r>
      <w:r w:rsidR="005D5545">
        <w:rPr>
          <w:lang w:val="en-US"/>
        </w:rPr>
        <w:t>id</w:t>
      </w:r>
      <w:r w:rsidR="005D5545">
        <w:t xml:space="preserve"> происшествия</w:t>
      </w:r>
      <w:r>
        <w:t>.</w:t>
      </w:r>
    </w:p>
    <w:p w14:paraId="4D59349A" w14:textId="302388FF" w:rsidR="00B65682" w:rsidRDefault="005B61FD" w:rsidP="006D2971">
      <w:pPr>
        <w:spacing w:before="0"/>
      </w:pPr>
      <w:r>
        <w:t>Информационная система помогает сотрудникам ГИБДД легко обрабатывать большой объем информации, оптимизировать задачи учёта и анализа происшествий, сократить временные затраты на обработку и расследование. Она обеспечивает более эффективное управление информацией о дорожных происшествиях, помогая в расследовании и улучшении безопасности на дорогах.</w:t>
      </w:r>
    </w:p>
    <w:p w14:paraId="36441410" w14:textId="515D3B15" w:rsidR="005577EF" w:rsidRDefault="00872F71" w:rsidP="006D2971">
      <w:pPr>
        <w:spacing w:before="0"/>
      </w:pPr>
      <w:r>
        <w:t xml:space="preserve">На данный момент существуют следующие </w:t>
      </w:r>
      <w:r w:rsidR="007F068D">
        <w:t>аналоги</w:t>
      </w:r>
      <w:r w:rsidR="002F2AAC">
        <w:t xml:space="preserve"> </w:t>
      </w:r>
      <w:r w:rsidR="00250669" w:rsidRPr="00552378">
        <w:t>информационной системы по учёту автотранспортных происшествий</w:t>
      </w:r>
      <w:r w:rsidR="007F068D">
        <w:t>:</w:t>
      </w:r>
    </w:p>
    <w:p w14:paraId="1CBE1A53" w14:textId="4404B4B9" w:rsidR="00250669" w:rsidRDefault="005B61FD" w:rsidP="005B61FD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038613" w14:textId="432EE49E" w:rsidR="000939D0" w:rsidRPr="002F2AAC" w:rsidRDefault="00924DFB" w:rsidP="00B20243">
      <w:pPr>
        <w:pStyle w:val="2"/>
      </w:pPr>
      <w:bookmarkStart w:id="12" w:name="_Toc158241881"/>
      <w:r w:rsidRPr="002F2AAC">
        <w:lastRenderedPageBreak/>
        <w:t>А</w:t>
      </w:r>
      <w:r w:rsidR="003974AB" w:rsidRPr="002F2AAC">
        <w:t>налог №1</w:t>
      </w:r>
      <w:bookmarkEnd w:id="12"/>
      <w:r w:rsidR="003974AB" w:rsidRPr="002F2AAC">
        <w:t xml:space="preserve"> </w:t>
      </w:r>
    </w:p>
    <w:p w14:paraId="15387860" w14:textId="2CA90D9F" w:rsidR="00EA6C55" w:rsidRDefault="00EA6C55" w:rsidP="0021323D">
      <w:r>
        <w:t>Название: «</w:t>
      </w:r>
      <w:r w:rsidR="002F0359">
        <w:t>Учёт ДТП</w:t>
      </w:r>
      <w:r>
        <w:t>».</w:t>
      </w:r>
    </w:p>
    <w:p w14:paraId="6900083A" w14:textId="77B1ED1F" w:rsidR="00FC5126" w:rsidRDefault="004B4BA8" w:rsidP="00163865">
      <w:r>
        <w:t>Рассмотрим</w:t>
      </w:r>
      <w:r w:rsidR="00FC5126">
        <w:t xml:space="preserve"> внешний вид аналога №1</w:t>
      </w:r>
      <w:r>
        <w:t xml:space="preserve"> (Рис. 1)</w:t>
      </w:r>
      <w:r w:rsidR="00FC5126">
        <w:t>:</w:t>
      </w:r>
    </w:p>
    <w:p w14:paraId="3663A9BB" w14:textId="6B0CB830" w:rsidR="00163865" w:rsidRDefault="007D2E84" w:rsidP="00163865">
      <w:pPr>
        <w:jc w:val="center"/>
      </w:pPr>
      <w:r w:rsidRPr="007D2E84">
        <w:rPr>
          <w:noProof/>
        </w:rPr>
        <w:drawing>
          <wp:inline distT="0" distB="0" distL="0" distR="0" wp14:anchorId="62030B5D" wp14:editId="423B9A48">
            <wp:extent cx="5211644" cy="2501896"/>
            <wp:effectExtent l="0" t="0" r="8255" b="0"/>
            <wp:docPr id="1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451" cy="25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0CC5" w14:textId="4F6AD4C8" w:rsidR="006164DC" w:rsidRPr="00250669" w:rsidRDefault="006164DC" w:rsidP="006164DC">
      <w:pPr>
        <w:jc w:val="center"/>
        <w:rPr>
          <w:rFonts w:cs="Times New Roman"/>
          <w:szCs w:val="24"/>
        </w:rPr>
      </w:pPr>
      <w:r w:rsidRPr="00250669">
        <w:rPr>
          <w:rFonts w:cs="Times New Roman"/>
          <w:szCs w:val="24"/>
        </w:rPr>
        <w:t>Рис</w:t>
      </w:r>
      <w:r w:rsidR="00E27A36">
        <w:rPr>
          <w:rFonts w:cs="Times New Roman"/>
          <w:szCs w:val="24"/>
        </w:rPr>
        <w:t>унок</w:t>
      </w:r>
      <w:r w:rsidRPr="00250669">
        <w:rPr>
          <w:rFonts w:cs="Times New Roman"/>
          <w:szCs w:val="24"/>
        </w:rPr>
        <w:t xml:space="preserve"> 1 – Внешний вид приложения</w:t>
      </w:r>
    </w:p>
    <w:p w14:paraId="49F80567" w14:textId="5DEA3237" w:rsidR="006164DC" w:rsidRDefault="00DE07C5" w:rsidP="006D6CE4">
      <w:pPr>
        <w:spacing w:before="0"/>
      </w:pPr>
      <w:r>
        <w:t>К преимуществам аналога можно отнести следующие возможности:</w:t>
      </w:r>
    </w:p>
    <w:p w14:paraId="2E896ED8" w14:textId="3D5F4099" w:rsidR="00DA5654" w:rsidRDefault="007D2E84" w:rsidP="006D6CE4">
      <w:pPr>
        <w:pStyle w:val="a0"/>
        <w:ind w:left="0" w:firstLine="851"/>
      </w:pPr>
      <w:r>
        <w:t>наличие фотографии транспортного средства</w:t>
      </w:r>
      <w:r w:rsidR="00894C65">
        <w:t>;</w:t>
      </w:r>
    </w:p>
    <w:p w14:paraId="646684F0" w14:textId="031A831D" w:rsidR="00C47D1D" w:rsidRDefault="00736FBC" w:rsidP="006D6CE4">
      <w:pPr>
        <w:pStyle w:val="a0"/>
        <w:ind w:left="0" w:firstLine="851"/>
      </w:pPr>
      <w:r>
        <w:t>н</w:t>
      </w:r>
      <w:r w:rsidR="00D57947" w:rsidRPr="00D57947">
        <w:t>аличие</w:t>
      </w:r>
      <w:r w:rsidR="007D2E84">
        <w:t xml:space="preserve"> фильтрации с помощью категории</w:t>
      </w:r>
      <w:r w:rsidR="00D57947">
        <w:t>.</w:t>
      </w:r>
    </w:p>
    <w:p w14:paraId="1CF0537A" w14:textId="77777777" w:rsidR="006D6CE4" w:rsidRDefault="00F96A20" w:rsidP="006D6CE4">
      <w:pPr>
        <w:spacing w:before="0"/>
      </w:pPr>
      <w:r>
        <w:t>К недостат</w:t>
      </w:r>
      <w:r w:rsidR="000F7A42">
        <w:t xml:space="preserve">кам </w:t>
      </w:r>
      <w:r w:rsidR="00864DA4">
        <w:t xml:space="preserve">можно отнести </w:t>
      </w:r>
      <w:r w:rsidR="006D6CE4">
        <w:t>следующие возможности:</w:t>
      </w:r>
    </w:p>
    <w:p w14:paraId="1F00C89F" w14:textId="6AF85095" w:rsidR="006D6CE4" w:rsidRDefault="007D2E84" w:rsidP="006D6CE4">
      <w:pPr>
        <w:pStyle w:val="a0"/>
        <w:numPr>
          <w:ilvl w:val="0"/>
          <w:numId w:val="27"/>
        </w:numPr>
        <w:ind w:left="0" w:firstLine="851"/>
      </w:pPr>
      <w:r>
        <w:t>интуитивно непонятный интерфейс</w:t>
      </w:r>
      <w:r w:rsidR="008F2516">
        <w:t>.</w:t>
      </w:r>
    </w:p>
    <w:p w14:paraId="0D35FEF9" w14:textId="0D1A47E2" w:rsidR="00447254" w:rsidRDefault="006D6CE4" w:rsidP="006D6CE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9794D30" w14:textId="77777777" w:rsidR="00447254" w:rsidRPr="00D57947" w:rsidRDefault="00447254" w:rsidP="00B20243">
      <w:pPr>
        <w:pStyle w:val="2"/>
      </w:pPr>
      <w:bookmarkStart w:id="13" w:name="_Toc158241882"/>
      <w:r w:rsidRPr="00D57947">
        <w:lastRenderedPageBreak/>
        <w:t>Аналог №2</w:t>
      </w:r>
      <w:bookmarkEnd w:id="13"/>
    </w:p>
    <w:p w14:paraId="26EB7280" w14:textId="4B5F1AE1" w:rsidR="00746FE6" w:rsidRDefault="00746FE6" w:rsidP="00DC39A6">
      <w:r>
        <w:t>Название: «</w:t>
      </w:r>
      <w:bookmarkStart w:id="14" w:name="_Hlk149782804"/>
      <w:r w:rsidR="002F0359">
        <w:t>ДПС ГИБДД МВД России</w:t>
      </w:r>
      <w:bookmarkEnd w:id="14"/>
      <w:r>
        <w:t>».</w:t>
      </w:r>
    </w:p>
    <w:p w14:paraId="2E514C61" w14:textId="6CA9BC41" w:rsidR="00DC39A6" w:rsidRDefault="00C91416" w:rsidP="00DC39A6">
      <w:r>
        <w:t>Интерфейс аналога №2 (Рис. 2):</w:t>
      </w:r>
    </w:p>
    <w:p w14:paraId="37372C8E" w14:textId="14E7DD68" w:rsidR="00C91416" w:rsidRPr="00D93008" w:rsidRDefault="00547067" w:rsidP="00FF46F8">
      <w:pPr>
        <w:jc w:val="center"/>
      </w:pPr>
      <w:r w:rsidRPr="00547067">
        <w:rPr>
          <w:noProof/>
        </w:rPr>
        <w:drawing>
          <wp:inline distT="0" distB="0" distL="0" distR="0" wp14:anchorId="1E259482" wp14:editId="377EAC61">
            <wp:extent cx="5200015" cy="3226506"/>
            <wp:effectExtent l="0" t="0" r="635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599" cy="32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CE81" w14:textId="11E5588E" w:rsidR="00FF46F8" w:rsidRDefault="00FF46F8" w:rsidP="00FF46F8">
      <w:pPr>
        <w:jc w:val="center"/>
      </w:pPr>
      <w:r>
        <w:t>Рис</w:t>
      </w:r>
      <w:r w:rsidR="00E27A36">
        <w:t>унок</w:t>
      </w:r>
      <w:r>
        <w:t xml:space="preserve"> 2 – Внешний вид приложения</w:t>
      </w:r>
    </w:p>
    <w:p w14:paraId="76749F2D" w14:textId="06672137" w:rsidR="00FF46F8" w:rsidRDefault="004B34C6" w:rsidP="00FF46F8">
      <w:r>
        <w:t>К преимуществам можем отнести:</w:t>
      </w:r>
    </w:p>
    <w:p w14:paraId="0A9ECFC2" w14:textId="4BCD1FB8" w:rsidR="008E5EE1" w:rsidRDefault="00D93008" w:rsidP="008E5EE1">
      <w:pPr>
        <w:pStyle w:val="a0"/>
      </w:pPr>
      <w:r>
        <w:t xml:space="preserve">наличие </w:t>
      </w:r>
      <w:r w:rsidR="00B07030">
        <w:t>кнопки поиска</w:t>
      </w:r>
      <w:r w:rsidR="007D2E84">
        <w:rPr>
          <w:lang w:val="en-US"/>
        </w:rPr>
        <w:t>;</w:t>
      </w:r>
    </w:p>
    <w:p w14:paraId="45942239" w14:textId="4B467FE5" w:rsidR="00666715" w:rsidRDefault="00D93008" w:rsidP="008E5EE1">
      <w:pPr>
        <w:pStyle w:val="a0"/>
      </w:pPr>
      <w:r>
        <w:t>наличие</w:t>
      </w:r>
      <w:r w:rsidR="00B07030">
        <w:t xml:space="preserve"> возможности редактирования</w:t>
      </w:r>
      <w:r w:rsidR="000B7DB8">
        <w:t>.</w:t>
      </w:r>
    </w:p>
    <w:p w14:paraId="407B4248" w14:textId="1DEF921B" w:rsidR="000B7DB8" w:rsidRDefault="00120B63" w:rsidP="00120B63">
      <w:r>
        <w:t xml:space="preserve">Недостатками приложения являются: </w:t>
      </w:r>
    </w:p>
    <w:p w14:paraId="3A902583" w14:textId="2C4C585B" w:rsidR="00120B63" w:rsidRDefault="006D6CE4" w:rsidP="00120B63">
      <w:pPr>
        <w:pStyle w:val="a0"/>
      </w:pPr>
      <w:r>
        <w:t>отсутствие кнопки сброса всех данных</w:t>
      </w:r>
      <w:r w:rsidRPr="006D6CE4">
        <w:t>;</w:t>
      </w:r>
    </w:p>
    <w:p w14:paraId="2A14E725" w14:textId="4A39FAB7" w:rsidR="00361B2F" w:rsidRDefault="006D6CE4" w:rsidP="00120B63">
      <w:pPr>
        <w:pStyle w:val="a0"/>
      </w:pPr>
      <w:r>
        <w:t>интуитивно непонятный интерфейс.</w:t>
      </w:r>
    </w:p>
    <w:p w14:paraId="0DFA116C" w14:textId="65811CAF" w:rsidR="00D03ADB" w:rsidRDefault="00D93008" w:rsidP="00D93008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06483B8" w14:textId="16EC9AC4" w:rsidR="00DF4914" w:rsidRPr="00B20243" w:rsidRDefault="004862A3" w:rsidP="00B20243">
      <w:pPr>
        <w:pStyle w:val="2"/>
      </w:pPr>
      <w:bookmarkStart w:id="15" w:name="_Toc158241883"/>
      <w:r w:rsidRPr="00B20243">
        <w:lastRenderedPageBreak/>
        <w:t xml:space="preserve">Аналог </w:t>
      </w:r>
      <w:r w:rsidR="00BC0F93" w:rsidRPr="00B20243">
        <w:t>№3</w:t>
      </w:r>
      <w:bookmarkEnd w:id="15"/>
    </w:p>
    <w:p w14:paraId="2C40C548" w14:textId="48D9A1E5" w:rsidR="00004773" w:rsidRDefault="00BC0F93" w:rsidP="00547067">
      <w:r>
        <w:t>Название: «</w:t>
      </w:r>
      <w:r w:rsidR="002F0359">
        <w:t>Запись о ДТП</w:t>
      </w:r>
      <w:r>
        <w:t>».</w:t>
      </w:r>
    </w:p>
    <w:p w14:paraId="0C69CEC3" w14:textId="0258D7F3" w:rsidR="00C640A5" w:rsidRDefault="00C640A5" w:rsidP="00004773">
      <w:r>
        <w:t>Рассмотрим внешний вид аналога №3</w:t>
      </w:r>
      <w:r w:rsidR="009301A4">
        <w:t xml:space="preserve"> (Рис. 3):</w:t>
      </w:r>
    </w:p>
    <w:p w14:paraId="5774A627" w14:textId="55C6972E" w:rsidR="00707B2D" w:rsidRDefault="00547067" w:rsidP="00F3022A">
      <w:pPr>
        <w:jc w:val="center"/>
      </w:pPr>
      <w:r w:rsidRPr="00547067">
        <w:rPr>
          <w:noProof/>
        </w:rPr>
        <w:drawing>
          <wp:inline distT="0" distB="0" distL="0" distR="0" wp14:anchorId="3EA293DB" wp14:editId="658515FE">
            <wp:extent cx="4524765" cy="3218547"/>
            <wp:effectExtent l="0" t="0" r="0" b="127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3" cy="32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AAB7" w14:textId="313BB44F" w:rsidR="00F3022A" w:rsidRDefault="00F3022A" w:rsidP="00F3022A">
      <w:pPr>
        <w:jc w:val="center"/>
      </w:pPr>
      <w:r>
        <w:t>Рис</w:t>
      </w:r>
      <w:r w:rsidR="00E27A36">
        <w:t>унок</w:t>
      </w:r>
      <w:r>
        <w:t xml:space="preserve"> 3 – Внешний вид приложения</w:t>
      </w:r>
    </w:p>
    <w:p w14:paraId="6C3A0966" w14:textId="44BF23E9" w:rsidR="00F3022A" w:rsidRDefault="00057F98" w:rsidP="00F3022A">
      <w:r>
        <w:t>Преимуществами аналога являются:</w:t>
      </w:r>
    </w:p>
    <w:p w14:paraId="44111186" w14:textId="2510E16B" w:rsidR="00057F98" w:rsidRDefault="00D93008" w:rsidP="00057F98">
      <w:pPr>
        <w:pStyle w:val="a0"/>
      </w:pPr>
      <w:r>
        <w:t>наличие</w:t>
      </w:r>
      <w:r w:rsidR="00B07030">
        <w:t xml:space="preserve"> кнопки помощи</w:t>
      </w:r>
      <w:r w:rsidR="005C7A35">
        <w:t>;</w:t>
      </w:r>
    </w:p>
    <w:p w14:paraId="2F9FA430" w14:textId="6AA36F87" w:rsidR="005C7A35" w:rsidRDefault="00736FBC" w:rsidP="00057F98">
      <w:pPr>
        <w:pStyle w:val="a0"/>
      </w:pPr>
      <w:r>
        <w:t>наличие</w:t>
      </w:r>
      <w:r w:rsidR="00B07030">
        <w:t xml:space="preserve"> примечания</w:t>
      </w:r>
      <w:r w:rsidR="007D2E84">
        <w:t>.</w:t>
      </w:r>
    </w:p>
    <w:p w14:paraId="5EA7CB62" w14:textId="77777777" w:rsidR="00C53DE1" w:rsidRDefault="00B93183" w:rsidP="00B93183">
      <w:r>
        <w:t>Недостат</w:t>
      </w:r>
      <w:r w:rsidR="00C53DE1">
        <w:t>ками</w:t>
      </w:r>
      <w:r>
        <w:t xml:space="preserve"> приложения явля</w:t>
      </w:r>
      <w:r w:rsidR="00C53DE1">
        <w:t>ются:</w:t>
      </w:r>
    </w:p>
    <w:p w14:paraId="6CC37429" w14:textId="08E5CBBA" w:rsidR="00C53DE1" w:rsidRDefault="00547067" w:rsidP="00C53DE1">
      <w:pPr>
        <w:pStyle w:val="a0"/>
      </w:pPr>
      <w:r>
        <w:t>отсутствие кнопки поиска</w:t>
      </w:r>
      <w:r w:rsidR="008F3448">
        <w:t>;</w:t>
      </w:r>
    </w:p>
    <w:p w14:paraId="1CFEF549" w14:textId="3C4637FE" w:rsidR="005C7C0B" w:rsidRDefault="00B07030" w:rsidP="005C7C0B">
      <w:pPr>
        <w:pStyle w:val="a0"/>
      </w:pPr>
      <w:r>
        <w:t>отсутствие кнопки сброса всех данных</w:t>
      </w:r>
      <w:r w:rsidR="00AF7AC8">
        <w:t>.</w:t>
      </w:r>
    </w:p>
    <w:p w14:paraId="3CBDCA14" w14:textId="77777777" w:rsidR="005C7C0B" w:rsidRDefault="005C7C0B" w:rsidP="005C7C0B">
      <w:pPr>
        <w:ind w:left="710" w:firstLine="0"/>
      </w:pPr>
    </w:p>
    <w:p w14:paraId="26ED5AD5" w14:textId="44215BAC" w:rsidR="0001245D" w:rsidRPr="00C640A5" w:rsidRDefault="0001245D" w:rsidP="005C7C0B">
      <w:pPr>
        <w:ind w:left="710" w:firstLine="0"/>
      </w:pPr>
      <w:r>
        <w:t>Вывод: при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14:paraId="39435DAD" w14:textId="5C46DDEB" w:rsidR="0001245D" w:rsidRPr="0001245D" w:rsidRDefault="0001245D" w:rsidP="00E17596">
      <w:pPr>
        <w:pStyle w:val="a0"/>
      </w:pPr>
      <w:r w:rsidRPr="0001245D">
        <w:t>актуальный дизайн</w:t>
      </w:r>
      <w:r w:rsidRPr="0001245D">
        <w:rPr>
          <w:lang w:val="en-US"/>
        </w:rPr>
        <w:t>;</w:t>
      </w:r>
    </w:p>
    <w:p w14:paraId="46B251B8" w14:textId="602A541F" w:rsidR="0001245D" w:rsidRPr="0001245D" w:rsidRDefault="0001245D" w:rsidP="00E17596">
      <w:pPr>
        <w:pStyle w:val="a0"/>
      </w:pPr>
      <w:r w:rsidRPr="0001245D">
        <w:t>простота использования для пользователей и сотрудника;</w:t>
      </w:r>
    </w:p>
    <w:p w14:paraId="3B3BB23A" w14:textId="7C8542CA" w:rsidR="0021323D" w:rsidRPr="0001245D" w:rsidRDefault="007D2E84" w:rsidP="00E17596">
      <w:pPr>
        <w:pStyle w:val="a0"/>
      </w:pPr>
      <w:r w:rsidRPr="0001245D">
        <w:t>наличие кнопки сброса всех данных</w:t>
      </w:r>
      <w:r w:rsidR="007176F6" w:rsidRPr="0001245D">
        <w:t>;</w:t>
      </w:r>
    </w:p>
    <w:p w14:paraId="724602E8" w14:textId="723F03B7" w:rsidR="00237023" w:rsidRPr="0001245D" w:rsidRDefault="007D2E84" w:rsidP="00E17596">
      <w:pPr>
        <w:pStyle w:val="a0"/>
      </w:pPr>
      <w:r w:rsidRPr="0001245D">
        <w:t>наличие возможности редактирования пользователем</w:t>
      </w:r>
      <w:r w:rsidR="00237023" w:rsidRPr="0001245D">
        <w:t>.</w:t>
      </w:r>
    </w:p>
    <w:p w14:paraId="3424CE7A" w14:textId="612FA111" w:rsidR="007D0BC6" w:rsidRDefault="007D0BC6" w:rsidP="007D0BC6">
      <w:pPr>
        <w:pStyle w:val="1"/>
      </w:pPr>
      <w:bookmarkStart w:id="16" w:name="_Toc158241884"/>
      <w:r>
        <w:lastRenderedPageBreak/>
        <w:t>Требования к результатам разработки</w:t>
      </w:r>
      <w:bookmarkEnd w:id="16"/>
    </w:p>
    <w:p w14:paraId="608B2AB8" w14:textId="03859AAE" w:rsidR="00360068" w:rsidRPr="006D2216" w:rsidRDefault="005B61FD" w:rsidP="00360068">
      <w:pPr>
        <w:pStyle w:val="2"/>
      </w:pPr>
      <w:r>
        <w:t xml:space="preserve"> </w:t>
      </w:r>
      <w:bookmarkStart w:id="17" w:name="_Toc158241885"/>
      <w:r>
        <w:t>Требования к пользовательскому интерфейсу</w:t>
      </w:r>
      <w:bookmarkEnd w:id="17"/>
      <w:r w:rsidR="00360068">
        <w:t xml:space="preserve"> </w:t>
      </w:r>
    </w:p>
    <w:p w14:paraId="372533F7" w14:textId="48D0DA76" w:rsidR="00E07FFE" w:rsidRPr="00C23B56" w:rsidRDefault="00360068" w:rsidP="00290DC8">
      <w:r>
        <w:t xml:space="preserve">Ниже представлен прототип начального экрана информационной системы. </w:t>
      </w:r>
    </w:p>
    <w:p w14:paraId="754D9867" w14:textId="04FFF8D4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Ниже представлена экранная форма</w:t>
      </w:r>
      <w:r w:rsidRPr="008D6831">
        <w:t xml:space="preserve"> для</w:t>
      </w:r>
      <w:r>
        <w:t xml:space="preserve"> инспектора.</w:t>
      </w:r>
    </w:p>
    <w:p w14:paraId="3CDC9651" w14:textId="523F0CEE" w:rsidR="00E07FFE" w:rsidRDefault="007A5DD4" w:rsidP="00E07FFE">
      <w:pPr>
        <w:pStyle w:val="a0"/>
        <w:numPr>
          <w:ilvl w:val="0"/>
          <w:numId w:val="0"/>
        </w:numPr>
        <w:ind w:left="851"/>
        <w:jc w:val="center"/>
      </w:pPr>
      <w:r w:rsidRPr="007A5DD4">
        <w:rPr>
          <w:noProof/>
        </w:rPr>
        <w:drawing>
          <wp:inline distT="0" distB="0" distL="0" distR="0" wp14:anchorId="57DFDD27" wp14:editId="43A73536">
            <wp:extent cx="5523571" cy="4057294"/>
            <wp:effectExtent l="0" t="0" r="1270" b="635"/>
            <wp:docPr id="1428877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77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882" cy="4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6562" w14:textId="00EA1D51" w:rsidR="00E07FFE" w:rsidRDefault="00E07FFE" w:rsidP="00E07FFE">
      <w:pPr>
        <w:pStyle w:val="a0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290DC8" w:rsidRPr="00290DC8">
        <w:t>4</w:t>
      </w:r>
      <w:r>
        <w:t xml:space="preserve"> – Прототип э</w:t>
      </w:r>
      <w:r w:rsidRPr="008D6831">
        <w:t>кранн</w:t>
      </w:r>
      <w:r>
        <w:t>ой</w:t>
      </w:r>
      <w:r w:rsidRPr="008D6831">
        <w:t xml:space="preserve"> форм</w:t>
      </w:r>
      <w:r>
        <w:t>ы</w:t>
      </w:r>
      <w:r w:rsidRPr="008D6831">
        <w:t xml:space="preserve"> для </w:t>
      </w:r>
      <w:r w:rsidR="004E5A77">
        <w:t>инспектора</w:t>
      </w:r>
      <w:r w:rsidRPr="008D6831">
        <w:t xml:space="preserve"> </w:t>
      </w:r>
    </w:p>
    <w:p w14:paraId="33615724" w14:textId="77777777" w:rsidR="00E07FFE" w:rsidRDefault="00E07FFE" w:rsidP="00E07FFE">
      <w:pPr>
        <w:pStyle w:val="a0"/>
        <w:numPr>
          <w:ilvl w:val="0"/>
          <w:numId w:val="0"/>
        </w:numPr>
        <w:ind w:left="851"/>
        <w:jc w:val="center"/>
      </w:pPr>
    </w:p>
    <w:p w14:paraId="3858C157" w14:textId="77777777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На ней присутствуют следующие элементы:</w:t>
      </w:r>
    </w:p>
    <w:p w14:paraId="3FFE0876" w14:textId="77777777" w:rsidR="00E07FFE" w:rsidRDefault="00E07FFE" w:rsidP="00E07FFE">
      <w:pPr>
        <w:pStyle w:val="a0"/>
        <w:ind w:left="0" w:firstLine="851"/>
      </w:pPr>
      <w:r w:rsidRPr="00803BFF">
        <w:t xml:space="preserve">в левой </w:t>
      </w:r>
      <w:r w:rsidRPr="008D6831">
        <w:t>верхней</w:t>
      </w:r>
      <w:r>
        <w:t xml:space="preserve"> </w:t>
      </w:r>
      <w:r w:rsidRPr="00803BFF">
        <w:t>части экрана располагается</w:t>
      </w:r>
      <w:r>
        <w:t xml:space="preserve"> надпись «Список происшествий»</w:t>
      </w:r>
      <w:r w:rsidRPr="00803BFF">
        <w:t>;</w:t>
      </w:r>
    </w:p>
    <w:p w14:paraId="0F977940" w14:textId="6205C341" w:rsidR="00E07FFE" w:rsidRDefault="00E07FFE" w:rsidP="00E07FFE">
      <w:pPr>
        <w:pStyle w:val="a0"/>
        <w:ind w:left="0" w:firstLine="851"/>
      </w:pPr>
      <w:r>
        <w:t>ниже располагается поле для списка происшествий</w:t>
      </w:r>
      <w:r w:rsidR="0015669F">
        <w:t>, которые являются завершёнными</w:t>
      </w:r>
      <w:r w:rsidRPr="008D6831">
        <w:t>;</w:t>
      </w:r>
    </w:p>
    <w:p w14:paraId="02D25774" w14:textId="3BD7AA56" w:rsidR="0015669F" w:rsidRPr="00803BFF" w:rsidRDefault="0015669F" w:rsidP="00E07FFE">
      <w:pPr>
        <w:pStyle w:val="a0"/>
        <w:ind w:left="0" w:firstLine="851"/>
      </w:pPr>
      <w:r>
        <w:t>ещё ниже находится поле для списка происшествий, которые находятся в расследовании</w:t>
      </w:r>
      <w:r w:rsidRPr="0015669F">
        <w:t>;</w:t>
      </w:r>
    </w:p>
    <w:p w14:paraId="411352AF" w14:textId="3A8BBC28" w:rsidR="00E07FFE" w:rsidRPr="00803BFF" w:rsidRDefault="00E07FFE" w:rsidP="00E07FFE">
      <w:pPr>
        <w:pStyle w:val="a0"/>
        <w:ind w:left="0" w:firstLine="851"/>
      </w:pPr>
      <w:r w:rsidRPr="00803BFF">
        <w:t>в правой верхней</w:t>
      </w:r>
      <w:r>
        <w:t xml:space="preserve"> части экрана находится надпись «Поиск происшествий (введите </w:t>
      </w:r>
      <w:r w:rsidR="00831EE7">
        <w:rPr>
          <w:lang w:val="en-US"/>
        </w:rPr>
        <w:t>id</w:t>
      </w:r>
      <w:r w:rsidR="00831EE7" w:rsidRPr="00831EE7">
        <w:t xml:space="preserve"> </w:t>
      </w:r>
      <w:r w:rsidR="00831EE7">
        <w:t>происшествия</w:t>
      </w:r>
      <w:r>
        <w:t>)»</w:t>
      </w:r>
      <w:r w:rsidRPr="00803BFF">
        <w:t>;</w:t>
      </w:r>
    </w:p>
    <w:p w14:paraId="1D57D386" w14:textId="77777777" w:rsidR="00E07FFE" w:rsidRDefault="00E07FFE" w:rsidP="00E07FFE">
      <w:pPr>
        <w:pStyle w:val="a0"/>
        <w:ind w:left="0" w:firstLine="851"/>
      </w:pPr>
      <w:r>
        <w:t>ниже находится поле для найденных происшествий</w:t>
      </w:r>
      <w:r w:rsidRPr="00695B1C">
        <w:t>;</w:t>
      </w:r>
    </w:p>
    <w:p w14:paraId="4D5A8E40" w14:textId="72A99D0C" w:rsidR="00E07FFE" w:rsidRDefault="00E07FFE" w:rsidP="00E07FFE">
      <w:pPr>
        <w:pStyle w:val="a0"/>
        <w:ind w:left="0" w:firstLine="851"/>
      </w:pPr>
      <w:r>
        <w:t>в левом нижнем углу расположено поле «</w:t>
      </w:r>
      <w:r w:rsidR="0015669F">
        <w:t>Редактировать происшествие</w:t>
      </w:r>
      <w:r>
        <w:t>»</w:t>
      </w:r>
      <w:r w:rsidR="0015669F" w:rsidRPr="0015669F">
        <w:t>;</w:t>
      </w:r>
    </w:p>
    <w:p w14:paraId="00A6F7B1" w14:textId="2B19A14A" w:rsidR="0015669F" w:rsidRDefault="0015669F" w:rsidP="00E07FFE">
      <w:pPr>
        <w:pStyle w:val="a0"/>
        <w:ind w:left="0" w:firstLine="851"/>
      </w:pPr>
      <w:r>
        <w:t>в правом нижнем углу расположено поле «</w:t>
      </w:r>
      <w:r w:rsidR="007A5DD4">
        <w:t xml:space="preserve">Добавить </w:t>
      </w:r>
      <w:r w:rsidR="00831EE7">
        <w:t>происшестви</w:t>
      </w:r>
      <w:r w:rsidR="007A5DD4">
        <w:t>е</w:t>
      </w:r>
      <w:r>
        <w:t>».</w:t>
      </w:r>
    </w:p>
    <w:p w14:paraId="71501DA7" w14:textId="298E8263" w:rsidR="00E07FFE" w:rsidRDefault="00E07FF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63023F9" w14:textId="52309540" w:rsidR="00360068" w:rsidRDefault="00360068" w:rsidP="00360068">
      <w:bookmarkStart w:id="18" w:name="_Hlk153635265"/>
      <w:r>
        <w:lastRenderedPageBreak/>
        <w:t xml:space="preserve">На рисунке </w:t>
      </w:r>
      <w:r w:rsidR="00290DC8" w:rsidRPr="00290DC8">
        <w:t>5</w:t>
      </w:r>
      <w:r>
        <w:t xml:space="preserve"> представлена экранная форма, которая следует после</w:t>
      </w:r>
      <w:r w:rsidR="0015669F">
        <w:t xml:space="preserve"> нажатия кнопки «Добавить происшествие»</w:t>
      </w:r>
      <w:r>
        <w:t xml:space="preserve"> </w:t>
      </w:r>
      <w:r w:rsidR="00D9604E">
        <w:t>инспектор</w:t>
      </w:r>
      <w:r w:rsidR="004E5A77">
        <w:t>ом</w:t>
      </w:r>
      <w:r>
        <w:t>.</w:t>
      </w:r>
    </w:p>
    <w:bookmarkEnd w:id="18"/>
    <w:p w14:paraId="0FE0FA8D" w14:textId="49EC4919" w:rsidR="00360068" w:rsidRDefault="007A5DD4" w:rsidP="00360068">
      <w:pPr>
        <w:pStyle w:val="a0"/>
        <w:numPr>
          <w:ilvl w:val="0"/>
          <w:numId w:val="0"/>
        </w:numPr>
        <w:ind w:left="851"/>
        <w:jc w:val="center"/>
      </w:pPr>
      <w:r w:rsidRPr="007A5DD4">
        <w:rPr>
          <w:noProof/>
        </w:rPr>
        <w:drawing>
          <wp:inline distT="0" distB="0" distL="0" distR="0" wp14:anchorId="08BD29FD" wp14:editId="5C008395">
            <wp:extent cx="5493032" cy="3708591"/>
            <wp:effectExtent l="0" t="0" r="0" b="6350"/>
            <wp:docPr id="81452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9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B22A" w14:textId="5894D8F5" w:rsidR="00360068" w:rsidRDefault="00360068" w:rsidP="00360068">
      <w:pPr>
        <w:pStyle w:val="a0"/>
        <w:numPr>
          <w:ilvl w:val="0"/>
          <w:numId w:val="0"/>
        </w:numPr>
        <w:ind w:left="851"/>
        <w:jc w:val="center"/>
      </w:pPr>
      <w:r>
        <w:t xml:space="preserve">Рисунок </w:t>
      </w:r>
      <w:r w:rsidR="00290DC8" w:rsidRPr="00290DC8">
        <w:t>5</w:t>
      </w:r>
      <w:r>
        <w:t xml:space="preserve"> – </w:t>
      </w:r>
      <w:r w:rsidR="00F72C2F" w:rsidRPr="00F72C2F">
        <w:t>Прототип экранной формы для регистрации нового автотранспортного происшествия</w:t>
      </w:r>
    </w:p>
    <w:p w14:paraId="13D7BEEA" w14:textId="77777777" w:rsidR="00360068" w:rsidRDefault="00360068" w:rsidP="00360068">
      <w:r>
        <w:t>На ней присутствуют следующие компоненты:</w:t>
      </w:r>
    </w:p>
    <w:p w14:paraId="51353D69" w14:textId="466142BF" w:rsidR="007A5DD4" w:rsidRDefault="007A5DD4" w:rsidP="007A5DD4">
      <w:pPr>
        <w:pStyle w:val="a0"/>
        <w:ind w:left="0" w:firstLine="851"/>
      </w:pPr>
      <w:r>
        <w:t>в левом верхнем углу кнопка, для возвращения на предыдущую форму</w:t>
      </w:r>
      <w:r w:rsidRPr="007A5DD4">
        <w:t>;</w:t>
      </w:r>
    </w:p>
    <w:p w14:paraId="56C3DFB0" w14:textId="5849C32C" w:rsidR="00360068" w:rsidRPr="00C55572" w:rsidRDefault="00360068" w:rsidP="00360068">
      <w:pPr>
        <w:pStyle w:val="a0"/>
        <w:ind w:left="0" w:firstLine="851"/>
      </w:pPr>
      <w:r w:rsidRPr="00C55572">
        <w:t>в верхней части в левом углу надпись «</w:t>
      </w:r>
      <w:r w:rsidR="006D2971">
        <w:t>Дата и время происшествия</w:t>
      </w:r>
      <w:r w:rsidRPr="00C55572">
        <w:t>»</w:t>
      </w:r>
      <w:r w:rsidR="006D2971" w:rsidRPr="006D2971">
        <w:t>;</w:t>
      </w:r>
    </w:p>
    <w:p w14:paraId="3369441F" w14:textId="2CC5397B" w:rsidR="00360068" w:rsidRPr="00C55572" w:rsidRDefault="006D2971" w:rsidP="00360068">
      <w:pPr>
        <w:pStyle w:val="a0"/>
        <w:ind w:left="0" w:firstLine="851"/>
      </w:pPr>
      <w:r>
        <w:t xml:space="preserve">ниже </w:t>
      </w:r>
      <w:r w:rsidR="00EE5D0F">
        <w:t>расположено</w:t>
      </w:r>
      <w:r>
        <w:t xml:space="preserve"> поле для ввода даты и времени происшествия</w:t>
      </w:r>
      <w:r w:rsidR="00360068" w:rsidRPr="00C55572">
        <w:t>;</w:t>
      </w:r>
    </w:p>
    <w:p w14:paraId="6867234A" w14:textId="417CDF64" w:rsidR="00360068" w:rsidRPr="00C55572" w:rsidRDefault="006D2971" w:rsidP="00360068">
      <w:pPr>
        <w:pStyle w:val="a0"/>
        <w:ind w:left="0" w:firstLine="851"/>
      </w:pPr>
      <w:r>
        <w:t>ниже находится надпись «Место происшествия»</w:t>
      </w:r>
      <w:r w:rsidR="00360068" w:rsidRPr="00C55572">
        <w:t>;</w:t>
      </w:r>
    </w:p>
    <w:p w14:paraId="57C1B967" w14:textId="0B50DE41" w:rsidR="00360068" w:rsidRPr="00C55572" w:rsidRDefault="006D2971" w:rsidP="00360068">
      <w:pPr>
        <w:pStyle w:val="a0"/>
        <w:ind w:left="0" w:firstLine="851"/>
      </w:pPr>
      <w:r>
        <w:t>ниже</w:t>
      </w:r>
      <w:r w:rsidR="00EE5D0F">
        <w:t xml:space="preserve"> расположено</w:t>
      </w:r>
      <w:r>
        <w:t xml:space="preserve"> поле для ввода адреса места происшествия</w:t>
      </w:r>
      <w:r w:rsidR="00360068" w:rsidRPr="00C55572">
        <w:t>;</w:t>
      </w:r>
    </w:p>
    <w:p w14:paraId="3DF2975C" w14:textId="2298DFA9" w:rsidR="00360068" w:rsidRPr="006D2971" w:rsidRDefault="00360068" w:rsidP="00360068">
      <w:pPr>
        <w:pStyle w:val="a0"/>
        <w:ind w:left="0" w:firstLine="851"/>
      </w:pPr>
      <w:r w:rsidRPr="00C55572">
        <w:t>ниже</w:t>
      </w:r>
      <w:r w:rsidR="006D2971">
        <w:t xml:space="preserve"> находится надпись «Описание происшествия»</w:t>
      </w:r>
      <w:r w:rsidR="006D2971" w:rsidRPr="006D2971">
        <w:t>;</w:t>
      </w:r>
    </w:p>
    <w:p w14:paraId="04C5FF1A" w14:textId="59E77AB5" w:rsidR="006D2971" w:rsidRDefault="006D2971" w:rsidP="00360068">
      <w:pPr>
        <w:pStyle w:val="a0"/>
        <w:ind w:left="0" w:firstLine="851"/>
      </w:pPr>
      <w:r>
        <w:t>ниже</w:t>
      </w:r>
      <w:r w:rsidR="00EE5D0F">
        <w:t xml:space="preserve"> расположено</w:t>
      </w:r>
      <w:r>
        <w:t xml:space="preserve"> поле для ввода информации о происшествии</w:t>
      </w:r>
      <w:r w:rsidRPr="006D2971">
        <w:t>;</w:t>
      </w:r>
    </w:p>
    <w:p w14:paraId="0A156A68" w14:textId="5DAC2173" w:rsidR="006D2971" w:rsidRPr="00EE5D0F" w:rsidRDefault="006D2971" w:rsidP="00360068">
      <w:pPr>
        <w:pStyle w:val="a0"/>
        <w:ind w:left="0" w:firstLine="851"/>
      </w:pPr>
      <w:r>
        <w:t xml:space="preserve">ниже находится надпись </w:t>
      </w:r>
      <w:r w:rsidR="00EE5D0F">
        <w:t>«Участники происшествия»</w:t>
      </w:r>
      <w:r w:rsidR="00EE5D0F" w:rsidRPr="00EE5D0F">
        <w:t>;</w:t>
      </w:r>
    </w:p>
    <w:p w14:paraId="2B850B24" w14:textId="27D0A90E" w:rsidR="00EE5D0F" w:rsidRDefault="00EE5D0F" w:rsidP="00360068">
      <w:pPr>
        <w:pStyle w:val="a0"/>
        <w:ind w:left="0" w:firstLine="851"/>
      </w:pPr>
      <w:r>
        <w:t>ниже расположено поле для ввода информации о участниках происшествия</w:t>
      </w:r>
      <w:r w:rsidRPr="00EE5D0F">
        <w:t>;</w:t>
      </w:r>
    </w:p>
    <w:p w14:paraId="07D2DC48" w14:textId="63036B5D" w:rsidR="00EE5D0F" w:rsidRDefault="00EE5D0F" w:rsidP="00360068">
      <w:pPr>
        <w:pStyle w:val="a0"/>
        <w:ind w:left="0" w:firstLine="851"/>
      </w:pPr>
      <w:r>
        <w:t>ниже находится надпись «Другие детали для регистрации и анализа происшествия»</w:t>
      </w:r>
      <w:r w:rsidRPr="00EE5D0F">
        <w:t>;</w:t>
      </w:r>
    </w:p>
    <w:p w14:paraId="0B6B99DD" w14:textId="55ADC54B" w:rsidR="00EE5D0F" w:rsidRPr="00EE5D0F" w:rsidRDefault="00EE5D0F" w:rsidP="00360068">
      <w:pPr>
        <w:pStyle w:val="a0"/>
        <w:ind w:left="0" w:firstLine="851"/>
      </w:pPr>
      <w:r>
        <w:t>ниже расположено поле для ввода дополнительной информации</w:t>
      </w:r>
      <w:r w:rsidRPr="00EE5D0F">
        <w:t>;</w:t>
      </w:r>
    </w:p>
    <w:p w14:paraId="69165BA4" w14:textId="2E64704F" w:rsidR="00EE5D0F" w:rsidRDefault="00EE5D0F" w:rsidP="00360068">
      <w:pPr>
        <w:pStyle w:val="a0"/>
        <w:ind w:left="0" w:firstLine="851"/>
      </w:pPr>
      <w:r>
        <w:t>ниже находится поле «Сбросить всё»</w:t>
      </w:r>
      <w:r w:rsidRPr="00EE5D0F">
        <w:t>;</w:t>
      </w:r>
    </w:p>
    <w:p w14:paraId="3EA8F81E" w14:textId="44012D12" w:rsidR="00EE5D0F" w:rsidRDefault="00EE5D0F" w:rsidP="00360068">
      <w:pPr>
        <w:pStyle w:val="a0"/>
        <w:ind w:left="0" w:firstLine="851"/>
      </w:pPr>
      <w:r>
        <w:t>в верхнем правом углу надпись «Прикрепление фотографий (документация происшествия)»</w:t>
      </w:r>
      <w:r w:rsidRPr="00EE5D0F">
        <w:t>;</w:t>
      </w:r>
    </w:p>
    <w:p w14:paraId="43C5F623" w14:textId="777B1176" w:rsidR="00EE5D0F" w:rsidRDefault="00EE5D0F" w:rsidP="00360068">
      <w:pPr>
        <w:pStyle w:val="a0"/>
        <w:ind w:left="0" w:firstLine="851"/>
      </w:pPr>
      <w:r>
        <w:lastRenderedPageBreak/>
        <w:t>ниже расположено поле для загрузки фотографий происшествия</w:t>
      </w:r>
      <w:r w:rsidRPr="00EE5D0F">
        <w:t>;</w:t>
      </w:r>
    </w:p>
    <w:p w14:paraId="6B5D121C" w14:textId="2A1E2121" w:rsidR="00EE5D0F" w:rsidRPr="00E449CD" w:rsidRDefault="00E449CD" w:rsidP="00360068">
      <w:pPr>
        <w:pStyle w:val="a0"/>
        <w:ind w:left="0" w:firstLine="851"/>
      </w:pPr>
      <w:r>
        <w:t xml:space="preserve">в правом нижнем углу </w:t>
      </w:r>
      <w:r w:rsidR="00EE5D0F">
        <w:t>находится</w:t>
      </w:r>
      <w:r>
        <w:t xml:space="preserve"> кнопка</w:t>
      </w:r>
      <w:r w:rsidR="00EE5D0F">
        <w:t xml:space="preserve"> «Отправить»</w:t>
      </w:r>
      <w:r w:rsidR="00EE5D0F" w:rsidRPr="00E449CD">
        <w:t>.</w:t>
      </w:r>
    </w:p>
    <w:p w14:paraId="5A17BD3F" w14:textId="77777777" w:rsidR="007A5DD4" w:rsidRDefault="007A5DD4" w:rsidP="007A5DD4">
      <w:pPr>
        <w:spacing w:before="0" w:after="200" w:line="276" w:lineRule="auto"/>
        <w:ind w:firstLine="0"/>
        <w:contextualSpacing w:val="0"/>
        <w:jc w:val="left"/>
      </w:pPr>
    </w:p>
    <w:p w14:paraId="38928A84" w14:textId="6EF2A300" w:rsidR="003C510A" w:rsidRPr="003C510A" w:rsidRDefault="003C510A" w:rsidP="007A5DD4">
      <w:pPr>
        <w:spacing w:before="0"/>
      </w:pPr>
      <w:r>
        <w:t xml:space="preserve">На рисунке </w:t>
      </w:r>
      <w:r w:rsidR="00290DC8" w:rsidRPr="00290DC8">
        <w:t>6</w:t>
      </w:r>
      <w:r>
        <w:t xml:space="preserve"> представлена экранная форма, которая следует после нажатия кнопки «Редактировать происшествие» инспектор</w:t>
      </w:r>
      <w:r w:rsidR="004E5A77">
        <w:t>ом</w:t>
      </w:r>
      <w:r>
        <w:t>.</w:t>
      </w:r>
    </w:p>
    <w:p w14:paraId="308DF981" w14:textId="7FA51E9D" w:rsidR="00F60E05" w:rsidRDefault="00FD0FA8" w:rsidP="00F60E05">
      <w:pPr>
        <w:keepNext/>
        <w:spacing w:before="0" w:after="200" w:line="276" w:lineRule="auto"/>
        <w:ind w:firstLine="0"/>
        <w:contextualSpacing w:val="0"/>
        <w:jc w:val="center"/>
      </w:pPr>
      <w:r w:rsidRPr="00FD0FA8">
        <w:rPr>
          <w:noProof/>
        </w:rPr>
        <w:drawing>
          <wp:inline distT="0" distB="0" distL="0" distR="0" wp14:anchorId="7C9476E6" wp14:editId="7F12A596">
            <wp:extent cx="5539511" cy="4009292"/>
            <wp:effectExtent l="0" t="0" r="4445" b="0"/>
            <wp:docPr id="197806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2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1567" cy="40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93A" w14:textId="38B7D6DD" w:rsidR="003C510A" w:rsidRDefault="00F60E05" w:rsidP="00F60E05">
      <w:pPr>
        <w:pStyle w:val="a9"/>
      </w:pPr>
      <w:r>
        <w:t xml:space="preserve">Рисунок </w:t>
      </w:r>
      <w:r w:rsidR="00290DC8" w:rsidRPr="00290DC8">
        <w:t>6</w:t>
      </w:r>
      <w:r>
        <w:t xml:space="preserve"> – Прототип экранной формы редактирования происшествия инспектором</w:t>
      </w:r>
    </w:p>
    <w:p w14:paraId="7AF2A069" w14:textId="77777777" w:rsidR="00F60E05" w:rsidRDefault="00F60E05" w:rsidP="00F60E05">
      <w:pPr>
        <w:pStyle w:val="a0"/>
        <w:numPr>
          <w:ilvl w:val="0"/>
          <w:numId w:val="0"/>
        </w:numPr>
        <w:ind w:left="851"/>
      </w:pPr>
      <w:r>
        <w:t>На экране присутствуют следующие элементы:</w:t>
      </w:r>
    </w:p>
    <w:p w14:paraId="4900DC59" w14:textId="13DCECC6" w:rsidR="00F60E05" w:rsidRPr="006362DF" w:rsidRDefault="00F60E05" w:rsidP="00F60E05">
      <w:pPr>
        <w:pStyle w:val="a0"/>
        <w:ind w:left="0" w:firstLine="851"/>
      </w:pPr>
      <w:r w:rsidRPr="006362DF">
        <w:t>в</w:t>
      </w:r>
      <w:r>
        <w:t xml:space="preserve"> левом верхнем углу</w:t>
      </w:r>
      <w:r w:rsidRPr="006362DF">
        <w:t xml:space="preserve"> расположен</w:t>
      </w:r>
      <w:r>
        <w:t>а</w:t>
      </w:r>
      <w:r w:rsidRPr="006362DF">
        <w:t xml:space="preserve"> </w:t>
      </w:r>
      <w:r>
        <w:t>надпись</w:t>
      </w:r>
      <w:r w:rsidRPr="006362DF">
        <w:t xml:space="preserve"> «</w:t>
      </w:r>
      <w:r w:rsidR="00B71CD6">
        <w:t>Происшествие</w:t>
      </w:r>
      <w:r w:rsidRPr="006362DF">
        <w:t>»;</w:t>
      </w:r>
    </w:p>
    <w:p w14:paraId="41121414" w14:textId="77777777" w:rsidR="00F60E05" w:rsidRDefault="00F60E05" w:rsidP="00F60E05">
      <w:pPr>
        <w:pStyle w:val="a0"/>
        <w:ind w:left="0" w:firstLine="851"/>
      </w:pPr>
      <w:r>
        <w:t xml:space="preserve">в правом верхнем углу находится надпись </w:t>
      </w:r>
      <w:r w:rsidRPr="006362DF">
        <w:t>«</w:t>
      </w:r>
      <w:r>
        <w:t>Просмотр деталей</w:t>
      </w:r>
      <w:r w:rsidRPr="006362DF">
        <w:t>»;</w:t>
      </w:r>
    </w:p>
    <w:p w14:paraId="6D99239F" w14:textId="77777777" w:rsidR="00F60E05" w:rsidRPr="006362DF" w:rsidRDefault="00F60E05" w:rsidP="00F60E05">
      <w:pPr>
        <w:pStyle w:val="a0"/>
        <w:ind w:left="0" w:firstLine="851"/>
      </w:pPr>
      <w:r>
        <w:t>ниже находится надпись «Описание происшествия»</w:t>
      </w:r>
      <w:r w:rsidRPr="00F256B2">
        <w:t>;</w:t>
      </w:r>
    </w:p>
    <w:p w14:paraId="26F87B3B" w14:textId="77777777" w:rsidR="00F60E05" w:rsidRPr="006362DF" w:rsidRDefault="00F60E05" w:rsidP="00F60E05">
      <w:pPr>
        <w:pStyle w:val="a0"/>
        <w:ind w:left="0" w:firstLine="851"/>
      </w:pPr>
      <w:r w:rsidRPr="006362DF">
        <w:t xml:space="preserve">ниже поле </w:t>
      </w:r>
      <w:r>
        <w:t>просмотра описания происшествия</w:t>
      </w:r>
      <w:r w:rsidRPr="006362DF">
        <w:t>;</w:t>
      </w:r>
    </w:p>
    <w:p w14:paraId="105D1D68" w14:textId="77777777" w:rsidR="00CA27D8" w:rsidRPr="00CA27D8" w:rsidRDefault="00F60E05" w:rsidP="00F60E05">
      <w:pPr>
        <w:pStyle w:val="a0"/>
        <w:ind w:left="0" w:firstLine="851"/>
      </w:pPr>
      <w:r w:rsidRPr="006362DF">
        <w:t>ниже</w:t>
      </w:r>
      <w:r>
        <w:t xml:space="preserve"> расположена надпись «Фотографии»</w:t>
      </w:r>
      <w:r>
        <w:rPr>
          <w:lang w:val="en-US"/>
        </w:rPr>
        <w:t>;</w:t>
      </w:r>
    </w:p>
    <w:p w14:paraId="259C52A3" w14:textId="28600A4F" w:rsidR="00F60E05" w:rsidRDefault="00CA27D8" w:rsidP="00F60E05">
      <w:pPr>
        <w:pStyle w:val="a0"/>
        <w:ind w:left="0" w:firstLine="851"/>
      </w:pPr>
      <w:r>
        <w:t>в левом нижнем углу поле для просмотра фотографий</w:t>
      </w:r>
      <w:r w:rsidRPr="00CA27D8">
        <w:t>;</w:t>
      </w:r>
      <w:r w:rsidR="00F60E05" w:rsidRPr="006362DF">
        <w:t xml:space="preserve"> </w:t>
      </w:r>
    </w:p>
    <w:p w14:paraId="791B06A3" w14:textId="2E04CBE9" w:rsidR="00F60E05" w:rsidRDefault="00F60E05" w:rsidP="00F60E05">
      <w:pPr>
        <w:pStyle w:val="a0"/>
        <w:ind w:left="0" w:firstLine="851"/>
      </w:pPr>
      <w:r>
        <w:t>в правом углу находится поле адреса и даты</w:t>
      </w:r>
      <w:r w:rsidRPr="00D65BF7">
        <w:t>;</w:t>
      </w:r>
    </w:p>
    <w:p w14:paraId="1CDA89BD" w14:textId="77777777" w:rsidR="00F60E05" w:rsidRDefault="00F60E05" w:rsidP="00F60E05">
      <w:pPr>
        <w:pStyle w:val="a0"/>
        <w:ind w:left="0" w:firstLine="851"/>
      </w:pPr>
      <w:r>
        <w:t>ниже расположено поле участников происшествия</w:t>
      </w:r>
      <w:r w:rsidRPr="00D65BF7">
        <w:t>;</w:t>
      </w:r>
    </w:p>
    <w:p w14:paraId="5DF337D8" w14:textId="0BA8C7F5" w:rsidR="00FD0FA8" w:rsidRDefault="00FD0FA8" w:rsidP="00F60E05">
      <w:pPr>
        <w:pStyle w:val="a0"/>
        <w:ind w:left="0" w:firstLine="851"/>
      </w:pPr>
      <w:r>
        <w:t xml:space="preserve">ниже </w:t>
      </w:r>
      <w:r w:rsidR="00CA27D8">
        <w:t>находится поле статуса происшествия</w:t>
      </w:r>
    </w:p>
    <w:p w14:paraId="792B5A1C" w14:textId="794C2F13" w:rsidR="00360068" w:rsidRDefault="00F60E05" w:rsidP="007A5DD4">
      <w:pPr>
        <w:pStyle w:val="a0"/>
        <w:ind w:left="0" w:firstLine="851"/>
      </w:pPr>
      <w:r>
        <w:t>в правом нижнем углу находится поле сохранения изменений.</w:t>
      </w:r>
      <w:r w:rsidR="00D65BF7">
        <w:br w:type="page"/>
      </w:r>
    </w:p>
    <w:p w14:paraId="7ABFBDE6" w14:textId="77777777" w:rsidR="00290DC8" w:rsidRDefault="00290DC8" w:rsidP="00290DC8">
      <w:pPr>
        <w:keepNext/>
        <w:jc w:val="center"/>
      </w:pPr>
      <w:r w:rsidRPr="00290DC8">
        <w:rPr>
          <w:noProof/>
        </w:rPr>
        <w:lastRenderedPageBreak/>
        <w:drawing>
          <wp:inline distT="0" distB="0" distL="0" distR="0" wp14:anchorId="2E4E388F" wp14:editId="75EF5F96">
            <wp:extent cx="5510260" cy="3066415"/>
            <wp:effectExtent l="0" t="0" r="0" b="635"/>
            <wp:docPr id="174637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73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100" cy="306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1A98" w14:textId="20FED4B2" w:rsidR="00290DC8" w:rsidRDefault="00290DC8" w:rsidP="00290DC8">
      <w:pPr>
        <w:pStyle w:val="a9"/>
      </w:pPr>
      <w:r>
        <w:t>Рисунок 7 – Прототип экранной формы создания отчётов</w:t>
      </w:r>
    </w:p>
    <w:p w14:paraId="08F336D6" w14:textId="770C7E67" w:rsidR="00290DC8" w:rsidRDefault="00290DC8" w:rsidP="00290DC8">
      <w:r>
        <w:t>На экране присутствуют следующие элементы:</w:t>
      </w:r>
    </w:p>
    <w:p w14:paraId="309677AB" w14:textId="681730BE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левом верхнем углу находится надпись «Отчёты»</w:t>
      </w:r>
      <w:r w:rsidRPr="00290DC8">
        <w:t>;</w:t>
      </w:r>
    </w:p>
    <w:p w14:paraId="4521D814" w14:textId="6DAB84EC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ниже находится поле для вывода сформированных отчётов</w:t>
      </w:r>
      <w:r w:rsidRPr="00290DC8">
        <w:t>;</w:t>
      </w:r>
    </w:p>
    <w:p w14:paraId="70705DBD" w14:textId="0E30598B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правом верхнем углу находится кнопка «Сформировать отчёт»</w:t>
      </w:r>
      <w:r w:rsidRPr="00290DC8">
        <w:t>;</w:t>
      </w:r>
    </w:p>
    <w:p w14:paraId="090E5B41" w14:textId="0525D34E" w:rsidR="009A4900" w:rsidRDefault="00290DC8" w:rsidP="00290DC8">
      <w:pPr>
        <w:pStyle w:val="a0"/>
        <w:numPr>
          <w:ilvl w:val="0"/>
          <w:numId w:val="31"/>
        </w:numPr>
        <w:ind w:left="0" w:firstLine="851"/>
      </w:pPr>
      <w:r>
        <w:t xml:space="preserve">в </w:t>
      </w:r>
      <w:r w:rsidR="00CE76FF">
        <w:t>правом</w:t>
      </w:r>
      <w:r>
        <w:t xml:space="preserve"> нижнем углу находится кнопка «Назад».</w:t>
      </w:r>
    </w:p>
    <w:p w14:paraId="4A56F5F0" w14:textId="1644DCC3" w:rsidR="00290DC8" w:rsidRPr="00290DC8" w:rsidRDefault="009A4900" w:rsidP="009A4900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FE3CB7D" w14:textId="63D4C536" w:rsidR="00B03EDA" w:rsidRDefault="00736FBC" w:rsidP="00B03EDA">
      <w:pPr>
        <w:pStyle w:val="2"/>
      </w:pPr>
      <w:bookmarkStart w:id="19" w:name="_Toc158241886"/>
      <w:r>
        <w:lastRenderedPageBreak/>
        <w:t xml:space="preserve">Правила </w:t>
      </w:r>
      <w:r w:rsidR="00CB26DE">
        <w:t>к показателям назначения</w:t>
      </w:r>
      <w:bookmarkEnd w:id="19"/>
    </w:p>
    <w:p w14:paraId="5C3BC46D" w14:textId="77777777" w:rsidR="00DD32C0" w:rsidRDefault="00DD32C0" w:rsidP="00DD32C0">
      <w:r>
        <w:t>Информационная система должна соответствовать следующим требованиям к показателям назначения:</w:t>
      </w:r>
    </w:p>
    <w:p w14:paraId="7BEB5DE4" w14:textId="6D10C628" w:rsidR="00DD32C0" w:rsidRDefault="00DD32C0" w:rsidP="00DD32C0">
      <w:r>
        <w:t>В процессе разработки долж</w:t>
      </w:r>
      <w:r w:rsidR="00CD68E2">
        <w:t>ен</w:t>
      </w:r>
      <w:r>
        <w:t xml:space="preserve"> быть реализован</w:t>
      </w:r>
      <w:r w:rsidR="00CD68E2">
        <w:t xml:space="preserve"> один</w:t>
      </w:r>
      <w:r>
        <w:t xml:space="preserve"> вид пользовател</w:t>
      </w:r>
      <w:r w:rsidR="00CD68E2">
        <w:t>я</w:t>
      </w:r>
      <w:r>
        <w:t>:</w:t>
      </w:r>
      <w:r w:rsidR="00CD68E2">
        <w:t xml:space="preserve"> инспектор</w:t>
      </w:r>
      <w:r>
        <w:t>.</w:t>
      </w:r>
    </w:p>
    <w:p w14:paraId="53DD3AF6" w14:textId="1DF9AF77" w:rsidR="00AB211A" w:rsidRPr="00AB211A" w:rsidRDefault="007D0BC6" w:rsidP="00AB211A">
      <w:pPr>
        <w:pStyle w:val="2"/>
      </w:pPr>
      <w:bookmarkStart w:id="20" w:name="_Toc158241887"/>
      <w:r>
        <w:t xml:space="preserve">Требования к </w:t>
      </w:r>
      <w:r w:rsidR="00AB211A">
        <w:t>функциональным характеристикам</w:t>
      </w:r>
      <w:bookmarkEnd w:id="20"/>
    </w:p>
    <w:p w14:paraId="1149E446" w14:textId="2F098594" w:rsidR="00CB26DE" w:rsidRDefault="00CB26DE" w:rsidP="00CB26DE">
      <w:r>
        <w:t>В приложении должны быть реализованы следующие функции:</w:t>
      </w:r>
    </w:p>
    <w:p w14:paraId="5AC71B02" w14:textId="128FB52E" w:rsidR="00CB26DE" w:rsidRDefault="0089198E" w:rsidP="00CB26DE">
      <w:pPr>
        <w:pStyle w:val="a0"/>
        <w:ind w:left="0" w:firstLine="851"/>
      </w:pPr>
      <w:r>
        <w:t>с</w:t>
      </w:r>
      <w:r w:rsidRPr="0089198E">
        <w:t>оздание записей о происшествиях, включая дату, время, место, участников</w:t>
      </w:r>
      <w:r w:rsidR="00CB26DE">
        <w:t>;</w:t>
      </w:r>
    </w:p>
    <w:p w14:paraId="236403CE" w14:textId="4A42448D" w:rsidR="00CB26DE" w:rsidRPr="00E03FE6" w:rsidRDefault="0089198E" w:rsidP="00CB26DE">
      <w:pPr>
        <w:pStyle w:val="a0"/>
        <w:ind w:left="0" w:firstLine="851"/>
      </w:pPr>
      <w:r>
        <w:t>о</w:t>
      </w:r>
      <w:r w:rsidRPr="0089198E">
        <w:t>писание происшествия с указанием его характеристик, таких как тип происшествия</w:t>
      </w:r>
      <w:r>
        <w:t xml:space="preserve"> и</w:t>
      </w:r>
      <w:r w:rsidRPr="0089198E">
        <w:t xml:space="preserve"> степень тяжести</w:t>
      </w:r>
      <w:r w:rsidR="00CB26DE" w:rsidRPr="00E03FE6">
        <w:t>;</w:t>
      </w:r>
    </w:p>
    <w:p w14:paraId="4EF2B4C6" w14:textId="218D7468" w:rsidR="00CB26DE" w:rsidRDefault="0089198E" w:rsidP="00CB26DE">
      <w:pPr>
        <w:pStyle w:val="a0"/>
        <w:ind w:left="0" w:firstLine="851"/>
      </w:pPr>
      <w:r>
        <w:t>в</w:t>
      </w:r>
      <w:r w:rsidRPr="0089198E">
        <w:t xml:space="preserve">озможность установки статуса происшествия (в </w:t>
      </w:r>
      <w:r w:rsidR="00DD32C0">
        <w:t>расследовании</w:t>
      </w:r>
      <w:r w:rsidRPr="0089198E">
        <w:t>,</w:t>
      </w:r>
      <w:r w:rsidR="00DD32C0">
        <w:t xml:space="preserve"> завершено</w:t>
      </w:r>
      <w:r w:rsidRPr="0089198E">
        <w:t>)</w:t>
      </w:r>
      <w:r w:rsidR="00CB26DE" w:rsidRPr="00E03FE6">
        <w:t>;</w:t>
      </w:r>
      <w:r w:rsidR="00CB26DE">
        <w:t xml:space="preserve"> </w:t>
      </w:r>
    </w:p>
    <w:p w14:paraId="7D7F2543" w14:textId="313EE289" w:rsidR="00096337" w:rsidRDefault="00096337" w:rsidP="00CB26DE">
      <w:pPr>
        <w:pStyle w:val="a0"/>
        <w:ind w:left="0" w:firstLine="851"/>
      </w:pPr>
      <w:r>
        <w:t xml:space="preserve">возможность </w:t>
      </w:r>
      <w:r w:rsidR="00452230">
        <w:t>вывода</w:t>
      </w:r>
      <w:r>
        <w:t xml:space="preserve"> происшествия</w:t>
      </w:r>
      <w:r w:rsidR="00452230">
        <w:t xml:space="preserve"> на экран по его </w:t>
      </w:r>
      <w:r w:rsidR="00452230">
        <w:rPr>
          <w:lang w:val="en-US"/>
        </w:rPr>
        <w:t>id</w:t>
      </w:r>
      <w:r w:rsidRPr="00452230">
        <w:t>;</w:t>
      </w:r>
    </w:p>
    <w:p w14:paraId="22E23B3C" w14:textId="66BCADA7" w:rsidR="00096337" w:rsidRDefault="0089198E" w:rsidP="00096337">
      <w:pPr>
        <w:pStyle w:val="a0"/>
        <w:ind w:left="0" w:firstLine="851"/>
      </w:pPr>
      <w:r>
        <w:t>и</w:t>
      </w:r>
      <w:r w:rsidRPr="0089198E">
        <w:t>нтуитивно понятный пользовательский интерфейс для удобного ввода и просмотра данных</w:t>
      </w:r>
      <w:r>
        <w:t>.</w:t>
      </w:r>
    </w:p>
    <w:p w14:paraId="5B45E4F2" w14:textId="58D48FA1" w:rsidR="00BE52E5" w:rsidRDefault="008F6689" w:rsidP="001E05C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1B4EB067" w14:textId="081ED2E5" w:rsidR="007D0BC6" w:rsidRDefault="00B03EDA" w:rsidP="007D0BC6">
      <w:pPr>
        <w:pStyle w:val="2"/>
      </w:pPr>
      <w:bookmarkStart w:id="21" w:name="_Toc158241888"/>
      <w:r>
        <w:lastRenderedPageBreak/>
        <w:t xml:space="preserve">Требования к </w:t>
      </w:r>
      <w:r w:rsidR="0089198E">
        <w:t>видам обеспечения</w:t>
      </w:r>
      <w:bookmarkEnd w:id="21"/>
    </w:p>
    <w:p w14:paraId="315D36B0" w14:textId="6B3E3899" w:rsidR="00DB16BF" w:rsidRPr="0089198E" w:rsidRDefault="0089198E" w:rsidP="0089198E">
      <w:r w:rsidRPr="0089198E">
        <w:t>В данном разделе перечислены требования к видам обеспечения разрабатываемого приложения.</w:t>
      </w:r>
    </w:p>
    <w:p w14:paraId="0C404DDB" w14:textId="0C26C506" w:rsidR="00FE7BEA" w:rsidRDefault="007D0BC6" w:rsidP="00C36A2C">
      <w:pPr>
        <w:pStyle w:val="3"/>
      </w:pPr>
      <w:bookmarkStart w:id="22" w:name="_Toc158241889"/>
      <w:r>
        <w:t>Требования к математическому обеспечению</w:t>
      </w:r>
      <w:bookmarkEnd w:id="22"/>
      <w:r>
        <w:t xml:space="preserve"> </w:t>
      </w:r>
    </w:p>
    <w:p w14:paraId="22E4EC92" w14:textId="61560321" w:rsidR="00DD32C0" w:rsidRPr="00B501A0" w:rsidRDefault="00096337" w:rsidP="00096337">
      <w:pPr>
        <w:pStyle w:val="a0"/>
        <w:numPr>
          <w:ilvl w:val="0"/>
          <w:numId w:val="0"/>
        </w:numPr>
        <w:ind w:left="851"/>
      </w:pPr>
      <w:r>
        <w:t xml:space="preserve">Информационная система ведёт отслеживание происшествий за определённый </w:t>
      </w:r>
      <w:proofErr w:type="gramStart"/>
      <w:r>
        <w:t xml:space="preserve">период </w:t>
      </w:r>
      <w:r w:rsidR="00DD32C0">
        <w:t>.</w:t>
      </w:r>
      <w:proofErr w:type="gramEnd"/>
    </w:p>
    <w:p w14:paraId="77AF6D59" w14:textId="65A49285" w:rsidR="007D0BC6" w:rsidRDefault="007D0BC6" w:rsidP="007D0BC6">
      <w:pPr>
        <w:pStyle w:val="3"/>
      </w:pPr>
      <w:bookmarkStart w:id="23" w:name="_Toc158241890"/>
      <w:r>
        <w:t>Требования к информационному обеспечению</w:t>
      </w:r>
      <w:bookmarkEnd w:id="23"/>
      <w:r>
        <w:t xml:space="preserve"> </w:t>
      </w:r>
    </w:p>
    <w:p w14:paraId="067C50DA" w14:textId="77777777" w:rsidR="00DD32C0" w:rsidRPr="0040115E" w:rsidRDefault="00DD32C0" w:rsidP="00DD32C0">
      <w:bookmarkStart w:id="24" w:name="_Toc136595022"/>
      <w:r w:rsidRPr="0040115E">
        <w:t>Информационная система должна соответствовать следующим требованиям:</w:t>
      </w:r>
    </w:p>
    <w:p w14:paraId="6A365D23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быть разработана на основе современных информационных технологий</w:t>
      </w:r>
      <w:r>
        <w:t>;</w:t>
      </w:r>
    </w:p>
    <w:p w14:paraId="429FEC6B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</w:t>
      </w:r>
      <w:r>
        <w:t xml:space="preserve">ь </w:t>
      </w:r>
      <w:r w:rsidRPr="0040115E">
        <w:t>способной обрабатывать большие объемы данных</w:t>
      </w:r>
      <w:r>
        <w:t>;</w:t>
      </w:r>
    </w:p>
    <w:p w14:paraId="0C3DA382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иметь высокую надежность и доступнос</w:t>
      </w:r>
      <w:r>
        <w:t>ть.</w:t>
      </w:r>
    </w:p>
    <w:p w14:paraId="5028B5B4" w14:textId="21D3AF81" w:rsidR="00DB16BF" w:rsidRDefault="00DB16BF" w:rsidP="00DB16BF">
      <w:pPr>
        <w:pStyle w:val="3"/>
      </w:pPr>
      <w:bookmarkStart w:id="25" w:name="_Toc158241891"/>
      <w:r>
        <w:t>Требования к численности и квалификации персонала</w:t>
      </w:r>
      <w:bookmarkEnd w:id="24"/>
      <w:bookmarkEnd w:id="25"/>
    </w:p>
    <w:p w14:paraId="3F69A824" w14:textId="2A4269B5" w:rsidR="00DB16BF" w:rsidRPr="003734F1" w:rsidRDefault="00DB16BF" w:rsidP="005E6B1B">
      <w:r>
        <w:t>Требования к численности и квалификации персонала не предъявляются.</w:t>
      </w:r>
    </w:p>
    <w:p w14:paraId="75B1D390" w14:textId="094A74A4" w:rsidR="007D0BC6" w:rsidRDefault="00646E81" w:rsidP="007D0BC6">
      <w:pPr>
        <w:pStyle w:val="3"/>
      </w:pPr>
      <w:bookmarkStart w:id="26" w:name="_Toc158241892"/>
      <w:r>
        <w:t>Требования к форматам хранения данных</w:t>
      </w:r>
      <w:bookmarkEnd w:id="26"/>
    </w:p>
    <w:p w14:paraId="1D4167F0" w14:textId="74617FEF" w:rsidR="00646E81" w:rsidRDefault="009A75A7" w:rsidP="003E65CA">
      <w:r>
        <w:t>Информационная система должна соответствовать следующим требованиям:</w:t>
      </w:r>
    </w:p>
    <w:p w14:paraId="533CEF09" w14:textId="04FD35CB" w:rsidR="009A75A7" w:rsidRPr="009A75A7" w:rsidRDefault="009A75A7" w:rsidP="003E65CA">
      <w:pPr>
        <w:rPr>
          <w:lang w:val="en-US"/>
        </w:rPr>
      </w:pPr>
      <w:r>
        <w:t xml:space="preserve">Информационная система по учёту автотранспортных происшествий должна быть разработана с помощью СУБД </w:t>
      </w:r>
      <w:r>
        <w:rPr>
          <w:lang w:val="en-US"/>
        </w:rPr>
        <w:t>SQLite.</w:t>
      </w:r>
    </w:p>
    <w:p w14:paraId="5B8944EF" w14:textId="2721C355" w:rsidR="007A2B99" w:rsidRDefault="007A2B99" w:rsidP="007A2B99">
      <w:pPr>
        <w:pStyle w:val="3"/>
      </w:pPr>
      <w:bookmarkStart w:id="27" w:name="_Toc158241893"/>
      <w:r>
        <w:t xml:space="preserve">Требования к </w:t>
      </w:r>
      <w:r w:rsidR="003E65CA">
        <w:t>организационному</w:t>
      </w:r>
      <w:r>
        <w:t xml:space="preserve"> обеспечению</w:t>
      </w:r>
      <w:bookmarkEnd w:id="27"/>
    </w:p>
    <w:p w14:paraId="4D8EB75F" w14:textId="49F97C3D" w:rsidR="005B370B" w:rsidRPr="005B370B" w:rsidRDefault="005B370B" w:rsidP="005B370B">
      <w:r>
        <w:t xml:space="preserve">Требования к </w:t>
      </w:r>
      <w:r w:rsidR="003E65CA">
        <w:t xml:space="preserve">организационному </w:t>
      </w:r>
      <w:r>
        <w:t>обеспечению не предъявляются.</w:t>
      </w:r>
    </w:p>
    <w:p w14:paraId="6FAB96B3" w14:textId="2EDAD136" w:rsidR="007D0BC6" w:rsidRDefault="007A2B99" w:rsidP="007A2B99">
      <w:pPr>
        <w:pStyle w:val="3"/>
      </w:pPr>
      <w:bookmarkStart w:id="28" w:name="_Toc158241894"/>
      <w:r>
        <w:t>Требования к техническому обеспечению</w:t>
      </w:r>
      <w:bookmarkEnd w:id="28"/>
      <w:r w:rsidR="007D0BC6">
        <w:t xml:space="preserve"> </w:t>
      </w:r>
    </w:p>
    <w:p w14:paraId="31FDFDB5" w14:textId="4AB86ADE" w:rsidR="005B370B" w:rsidRDefault="0081112E" w:rsidP="005B370B">
      <w:r>
        <w:t>ИС</w:t>
      </w:r>
      <w:r w:rsidR="00691D88">
        <w:t xml:space="preserve"> должн</w:t>
      </w:r>
      <w:r>
        <w:t>а</w:t>
      </w:r>
      <w:r w:rsidR="00691D88">
        <w:t xml:space="preserve"> запускаться на персональных компьютерах</w:t>
      </w:r>
      <w:r w:rsidR="002C57A3">
        <w:t>, обладающих следующими минимальными характеристиками:</w:t>
      </w:r>
    </w:p>
    <w:p w14:paraId="373103C9" w14:textId="62C59515" w:rsidR="005B370B" w:rsidRDefault="005B370B" w:rsidP="005B370B">
      <w:pPr>
        <w:pStyle w:val="a0"/>
      </w:pPr>
      <w:r>
        <w:t xml:space="preserve">программное обеспечение: операционная система </w:t>
      </w:r>
      <w:proofErr w:type="spellStart"/>
      <w:r>
        <w:t>Windows</w:t>
      </w:r>
      <w:proofErr w:type="spellEnd"/>
      <w:r w:rsidR="00407962">
        <w:t xml:space="preserve"> </w:t>
      </w:r>
      <w:r w:rsidR="001F2CEF">
        <w:t>1</w:t>
      </w:r>
      <w:r w:rsidR="00FA2A42">
        <w:t>0</w:t>
      </w:r>
      <w:r>
        <w:t>;</w:t>
      </w:r>
    </w:p>
    <w:p w14:paraId="3BAB8D38" w14:textId="77777777" w:rsidR="005B370B" w:rsidRDefault="005B370B" w:rsidP="005B370B">
      <w:pPr>
        <w:pStyle w:val="a0"/>
      </w:pPr>
      <w:r>
        <w:t>устройство вывода: монитор;</w:t>
      </w:r>
    </w:p>
    <w:p w14:paraId="739B2023" w14:textId="717AF66E" w:rsidR="005B370B" w:rsidRDefault="005B370B" w:rsidP="0034738F">
      <w:pPr>
        <w:pStyle w:val="a0"/>
      </w:pPr>
      <w:r>
        <w:t>устройство ввода: компьютерная мыш</w:t>
      </w:r>
      <w:r w:rsidR="00E53ED6">
        <w:t>ь</w:t>
      </w:r>
      <w:r w:rsidR="0034738F">
        <w:t>.</w:t>
      </w:r>
    </w:p>
    <w:p w14:paraId="2BAF0428" w14:textId="77777777" w:rsidR="005F1C21" w:rsidRDefault="005F1C21" w:rsidP="005F1C21">
      <w:pPr>
        <w:pStyle w:val="3"/>
      </w:pPr>
      <w:bookmarkStart w:id="29" w:name="_Toc136595032"/>
      <w:bookmarkStart w:id="30" w:name="_Toc158241895"/>
      <w:r>
        <w:t>Дополнительные требования</w:t>
      </w:r>
      <w:bookmarkEnd w:id="29"/>
      <w:bookmarkEnd w:id="30"/>
    </w:p>
    <w:p w14:paraId="743F32AB" w14:textId="77777777" w:rsidR="005F1C21" w:rsidRDefault="005F1C21" w:rsidP="005F1C21">
      <w:r>
        <w:t>Дополнительные требования не предъявляются.</w:t>
      </w:r>
    </w:p>
    <w:p w14:paraId="68664A3B" w14:textId="77777777" w:rsidR="005F1C21" w:rsidRDefault="005F1C21" w:rsidP="005F1C21">
      <w:pPr>
        <w:pStyle w:val="3"/>
      </w:pPr>
      <w:bookmarkStart w:id="31" w:name="_Toc136595028"/>
      <w:bookmarkStart w:id="32" w:name="_Toc158241896"/>
      <w:r>
        <w:lastRenderedPageBreak/>
        <w:t>Требования к транспортабельности</w:t>
      </w:r>
      <w:bookmarkEnd w:id="31"/>
      <w:bookmarkEnd w:id="32"/>
    </w:p>
    <w:p w14:paraId="373A9FB6" w14:textId="77777777" w:rsidR="005F1C21" w:rsidRDefault="005F1C21" w:rsidP="005F1C21">
      <w:r>
        <w:t>Требования к транспортабельности не предъявляются.</w:t>
      </w:r>
    </w:p>
    <w:p w14:paraId="438A3D59" w14:textId="77777777" w:rsidR="005F1C21" w:rsidRDefault="005F1C21" w:rsidP="005F1C21">
      <w:pPr>
        <w:pStyle w:val="3"/>
      </w:pPr>
      <w:bookmarkStart w:id="33" w:name="_Toc136595030"/>
      <w:bookmarkStart w:id="34" w:name="_Toc158241897"/>
      <w:r>
        <w:t>Защита от влияния внешнего воздуха</w:t>
      </w:r>
      <w:bookmarkEnd w:id="33"/>
      <w:bookmarkEnd w:id="34"/>
    </w:p>
    <w:p w14:paraId="296056DA" w14:textId="77777777" w:rsidR="005F1C21" w:rsidRDefault="005F1C21" w:rsidP="005F1C21">
      <w:r>
        <w:t>Требования к защите от влияния внешнего воздуха не предъявляются.</w:t>
      </w:r>
    </w:p>
    <w:p w14:paraId="0D0464C3" w14:textId="7C9A47CE" w:rsidR="005F1C21" w:rsidRPr="005B370B" w:rsidRDefault="00DB16BF" w:rsidP="00DB16BF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536606E" w14:textId="2D13A7C9" w:rsidR="007D0BC6" w:rsidRDefault="007D0BC6" w:rsidP="007D0BC6">
      <w:pPr>
        <w:pStyle w:val="2"/>
      </w:pPr>
      <w:bookmarkStart w:id="35" w:name="_Toc158241898"/>
      <w:r>
        <w:lastRenderedPageBreak/>
        <w:t>Требования к надежности</w:t>
      </w:r>
      <w:bookmarkEnd w:id="35"/>
    </w:p>
    <w:p w14:paraId="2DDAA2A6" w14:textId="77777777" w:rsidR="00DD32C0" w:rsidRPr="0034738F" w:rsidRDefault="00DD32C0" w:rsidP="00DD32C0">
      <w:r>
        <w:t>Информационная система должна соответствовать следующим требования:</w:t>
      </w:r>
    </w:p>
    <w:p w14:paraId="379E8E73" w14:textId="77777777" w:rsidR="00DD32C0" w:rsidRDefault="00DD32C0" w:rsidP="00DD32C0">
      <w:pPr>
        <w:pStyle w:val="a0"/>
        <w:ind w:left="0" w:firstLine="851"/>
      </w:pPr>
      <w:r>
        <w:t xml:space="preserve">каждый элемент интерфейса должен быть рабочим, срабатывать при нажатии, что бы не возникало проблем с использованием; </w:t>
      </w:r>
    </w:p>
    <w:p w14:paraId="58CBAAF1" w14:textId="77777777" w:rsidR="00DD32C0" w:rsidRDefault="00DD32C0" w:rsidP="00DD32C0">
      <w:pPr>
        <w:pStyle w:val="a0"/>
        <w:ind w:left="0" w:firstLine="851"/>
      </w:pPr>
      <w:r>
        <w:t>интерфейс должен четко отображать все компоненты приложения на экране;</w:t>
      </w:r>
    </w:p>
    <w:p w14:paraId="1869BF3D" w14:textId="77777777" w:rsidR="00DD32C0" w:rsidRDefault="00DD32C0" w:rsidP="00DD32C0">
      <w:pPr>
        <w:pStyle w:val="a0"/>
        <w:ind w:left="0" w:firstLine="851"/>
      </w:pPr>
      <w:r>
        <w:t>регулярные тестирования ИС на выявление ошибок и их исправление для гарантирования стабильного использования;</w:t>
      </w:r>
    </w:p>
    <w:p w14:paraId="2BDA38EA" w14:textId="77777777" w:rsidR="00DD32C0" w:rsidRPr="00721BFC" w:rsidRDefault="00DD32C0" w:rsidP="00DD32C0">
      <w:pPr>
        <w:pStyle w:val="a0"/>
        <w:ind w:left="0" w:firstLine="851"/>
      </w:pPr>
      <w:r w:rsidRPr="00721BFC">
        <w:t>организацией бесперебойного питания технических средств;</w:t>
      </w:r>
    </w:p>
    <w:p w14:paraId="6DC633DC" w14:textId="77777777" w:rsidR="00DD32C0" w:rsidRPr="00721BFC" w:rsidRDefault="00DD32C0" w:rsidP="00DD32C0">
      <w:pPr>
        <w:pStyle w:val="a0"/>
        <w:ind w:left="0" w:firstLine="851"/>
      </w:pPr>
      <w:r w:rsidRPr="00721BF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721BFC">
        <w:br/>
        <w:t>межотраслевых типовых норм времени на работы по сервисному обслуживанию</w:t>
      </w:r>
      <w:r w:rsidRPr="00721BFC">
        <w:br/>
        <w:t>ПЭВМ и оргтехники и сопровождению программных средств»</w:t>
      </w:r>
      <w:r>
        <w:t>.</w:t>
      </w:r>
    </w:p>
    <w:p w14:paraId="566AAD99" w14:textId="5E1B3C7B" w:rsidR="007D0BC6" w:rsidRDefault="007D0BC6" w:rsidP="007D0BC6">
      <w:pPr>
        <w:pStyle w:val="2"/>
      </w:pPr>
      <w:bookmarkStart w:id="36" w:name="_Toc158241899"/>
      <w:r>
        <w:t>Требования к безопасности</w:t>
      </w:r>
      <w:bookmarkEnd w:id="36"/>
      <w:r>
        <w:t xml:space="preserve"> </w:t>
      </w:r>
    </w:p>
    <w:p w14:paraId="6D0BCBE2" w14:textId="3ECC1112" w:rsidR="00DD32C0" w:rsidRDefault="00DD32C0" w:rsidP="00DD32C0">
      <w:r>
        <w:t xml:space="preserve">Разрабатываемая в рамках </w:t>
      </w:r>
      <w:r w:rsidR="002265AD">
        <w:t>настоящей</w:t>
      </w:r>
      <w:r>
        <w:t xml:space="preserve"> работы информационная система должна обеспечивать защиту от утечки персональных данных.</w:t>
      </w:r>
    </w:p>
    <w:p w14:paraId="7BB8E16E" w14:textId="6488FAB3" w:rsidR="0034738F" w:rsidRPr="0034738F" w:rsidRDefault="002A3B73" w:rsidP="002A3B7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187F48D" w14:textId="1464A024" w:rsidR="007D0BC6" w:rsidRDefault="007D0BC6" w:rsidP="007D0BC6">
      <w:pPr>
        <w:pStyle w:val="2"/>
      </w:pPr>
      <w:bookmarkStart w:id="37" w:name="_Toc158241900"/>
      <w:r>
        <w:lastRenderedPageBreak/>
        <w:t>Требования к патентной чистоте</w:t>
      </w:r>
      <w:bookmarkEnd w:id="37"/>
      <w:r>
        <w:t xml:space="preserve"> </w:t>
      </w:r>
    </w:p>
    <w:p w14:paraId="1C689972" w14:textId="77777777" w:rsidR="00AF0337" w:rsidRPr="00C241E1" w:rsidRDefault="00AF0337" w:rsidP="00AF0337">
      <w:pPr>
        <w:pStyle w:val="vguList3"/>
        <w:numPr>
          <w:ilvl w:val="0"/>
          <w:numId w:val="0"/>
        </w:numPr>
        <w:ind w:firstLine="567"/>
      </w:pPr>
      <w:r w:rsidRPr="006F7331">
        <w:t>Система должна отвечать требованиям к патентной чистоте согласно действующему законодательству Российской Федерации. </w:t>
      </w:r>
    </w:p>
    <w:p w14:paraId="5AD7CE3B" w14:textId="2B2A9A27" w:rsidR="00DD32C0" w:rsidRPr="002265AD" w:rsidRDefault="00DD32C0" w:rsidP="00AF0337">
      <w:pPr>
        <w:spacing w:before="0"/>
        <w:rPr>
          <w:rFonts w:eastAsia="MS Mincho" w:cs="Arial"/>
          <w:szCs w:val="24"/>
          <w:highlight w:val="yellow"/>
        </w:rPr>
      </w:pPr>
    </w:p>
    <w:p w14:paraId="51AE3242" w14:textId="696A2CDA" w:rsidR="0022318E" w:rsidRPr="00FA2A42" w:rsidRDefault="00FA2A42" w:rsidP="00FA2A42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054AF81" w14:textId="0A5FE140" w:rsidR="007D0BC6" w:rsidRDefault="005F1C21" w:rsidP="007D0BC6">
      <w:pPr>
        <w:pStyle w:val="2"/>
      </w:pPr>
      <w:bookmarkStart w:id="38" w:name="_Toc158241901"/>
      <w:r>
        <w:lastRenderedPageBreak/>
        <w:t>Требования к п</w:t>
      </w:r>
      <w:r w:rsidR="007D0BC6">
        <w:t>ерспектив</w:t>
      </w:r>
      <w:r>
        <w:t>ам</w:t>
      </w:r>
      <w:r w:rsidR="007D0BC6">
        <w:t xml:space="preserve"> развития</w:t>
      </w:r>
      <w:bookmarkEnd w:id="38"/>
      <w:r w:rsidR="007D0BC6">
        <w:t xml:space="preserve"> </w:t>
      </w:r>
    </w:p>
    <w:p w14:paraId="0285AE57" w14:textId="77777777" w:rsidR="003A1E59" w:rsidRPr="009D1A9B" w:rsidRDefault="003A1E59" w:rsidP="003A1E59">
      <w:r>
        <w:t>Требования к перспективам развития заключаются в доработке,</w:t>
      </w:r>
      <w:r w:rsidRPr="009D1A9B">
        <w:t xml:space="preserve"> </w:t>
      </w:r>
      <w:r>
        <w:t>имеющейся ИС:</w:t>
      </w:r>
    </w:p>
    <w:p w14:paraId="5D7DFF11" w14:textId="77777777" w:rsidR="003A1E59" w:rsidRDefault="003A1E59" w:rsidP="003A1E59">
      <w:pPr>
        <w:pStyle w:val="a0"/>
        <w:ind w:left="0" w:firstLine="851"/>
      </w:pPr>
      <w:r>
        <w:t>улучшение графического интерфейса повысит привлекательность информационной системы для пользователей, усилит её имидж;</w:t>
      </w:r>
    </w:p>
    <w:p w14:paraId="45AF299C" w14:textId="77777777" w:rsidR="003A1E59" w:rsidRPr="0022318E" w:rsidRDefault="003A1E59" w:rsidP="003A1E59">
      <w:pPr>
        <w:pStyle w:val="a0"/>
        <w:ind w:left="0" w:firstLine="851"/>
      </w:pPr>
      <w:r>
        <w:t>расширение функциональных требований – добавление новых функций и возможностей ИС.</w:t>
      </w:r>
    </w:p>
    <w:p w14:paraId="4ABA03CD" w14:textId="6703D96D" w:rsidR="007D0BC6" w:rsidRDefault="007D0BC6" w:rsidP="007D0BC6">
      <w:pPr>
        <w:pStyle w:val="1"/>
      </w:pPr>
      <w:bookmarkStart w:id="39" w:name="_Toc158241902"/>
      <w:r>
        <w:lastRenderedPageBreak/>
        <w:t>Состав и содержание работы</w:t>
      </w:r>
      <w:bookmarkEnd w:id="39"/>
      <w:r>
        <w:t xml:space="preserve"> </w:t>
      </w:r>
    </w:p>
    <w:p w14:paraId="7257F128" w14:textId="3CED579E" w:rsidR="0022318E" w:rsidRPr="00456903" w:rsidRDefault="0022318E" w:rsidP="0022318E">
      <w:r>
        <w:t xml:space="preserve">Работа над </w:t>
      </w:r>
      <w:r w:rsidR="0081112E">
        <w:t>информационной системой</w:t>
      </w:r>
      <w:r>
        <w:t xml:space="preserve"> состоит из следующих этапов:</w:t>
      </w:r>
    </w:p>
    <w:p w14:paraId="1100D381" w14:textId="66408106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астройка рабочего окружения</w:t>
      </w:r>
      <w:r>
        <w:t>;</w:t>
      </w:r>
    </w:p>
    <w:p w14:paraId="53516400" w14:textId="03C449DA" w:rsidR="00456213" w:rsidRPr="0082353A" w:rsidRDefault="00456213" w:rsidP="00586D94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аписание кода программы</w:t>
      </w:r>
      <w:r>
        <w:t>;</w:t>
      </w:r>
    </w:p>
    <w:p w14:paraId="3D1680D8" w14:textId="02720A9C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д</w:t>
      </w:r>
      <w:r w:rsidRPr="00456903">
        <w:t>оработка программы</w:t>
      </w:r>
      <w:r>
        <w:t>;</w:t>
      </w:r>
      <w:r w:rsidRPr="00456903">
        <w:t>  </w:t>
      </w:r>
      <w:r>
        <w:t xml:space="preserve"> </w:t>
      </w:r>
    </w:p>
    <w:p w14:paraId="4D44A1FE" w14:textId="1BB1C606" w:rsidR="0022318E" w:rsidRPr="00E449CD" w:rsidRDefault="00456213" w:rsidP="00E449CD">
      <w:pPr>
        <w:pStyle w:val="a0"/>
        <w:rPr>
          <w:rFonts w:eastAsia="MS Mincho" w:cs="Arial"/>
          <w:szCs w:val="24"/>
        </w:rPr>
      </w:pPr>
      <w:r>
        <w:t>п</w:t>
      </w:r>
      <w:r w:rsidRPr="00456903">
        <w:t>одготовка эксплуатационной документации</w:t>
      </w:r>
      <w:r>
        <w:t>.</w:t>
      </w:r>
      <w:r w:rsidRPr="00456903">
        <w:t>  </w:t>
      </w:r>
      <w:r>
        <w:t xml:space="preserve"> </w:t>
      </w:r>
    </w:p>
    <w:p w14:paraId="6D1F4980" w14:textId="240F5601" w:rsidR="007D0BC6" w:rsidRDefault="007D0BC6" w:rsidP="007D0BC6">
      <w:pPr>
        <w:pStyle w:val="1"/>
      </w:pPr>
      <w:bookmarkStart w:id="40" w:name="_Toc158241903"/>
      <w:r>
        <w:lastRenderedPageBreak/>
        <w:t>Порядок разработки</w:t>
      </w:r>
      <w:bookmarkEnd w:id="40"/>
      <w:r>
        <w:t xml:space="preserve"> </w:t>
      </w:r>
    </w:p>
    <w:p w14:paraId="6280643C" w14:textId="4BC614E7" w:rsidR="00783E9E" w:rsidRDefault="00783E9E" w:rsidP="00783E9E">
      <w:pPr>
        <w:pStyle w:val="2"/>
      </w:pPr>
      <w:bookmarkStart w:id="41" w:name="_Toc158241904"/>
      <w:r>
        <w:t>Порядок разработки</w:t>
      </w:r>
      <w:bookmarkEnd w:id="41"/>
    </w:p>
    <w:p w14:paraId="44B3E978" w14:textId="77777777" w:rsidR="00783E9E" w:rsidRPr="000649A1" w:rsidRDefault="00783E9E" w:rsidP="00783E9E">
      <w:pPr>
        <w:spacing w:before="0"/>
        <w:rPr>
          <w:rFonts w:eastAsia="Times New Roman"/>
        </w:rPr>
      </w:pPr>
      <w:r w:rsidRPr="000649A1">
        <w:rPr>
          <w:rFonts w:eastAsia="Times New Roman"/>
        </w:rPr>
        <w:t>Разработка</w:t>
      </w:r>
      <w:r>
        <w:rPr>
          <w:rFonts w:eastAsia="Times New Roman"/>
        </w:rPr>
        <w:t xml:space="preserve"> ИС</w:t>
      </w:r>
      <w:r w:rsidRPr="000649A1">
        <w:rPr>
          <w:rFonts w:eastAsia="Times New Roman"/>
        </w:rPr>
        <w:t xml:space="preserve"> должна быть проведена в четыре стадии:</w:t>
      </w:r>
    </w:p>
    <w:p w14:paraId="45106BE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Разработка технического задания;</w:t>
      </w:r>
    </w:p>
    <w:p w14:paraId="22081F1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Рабочее проектирование;</w:t>
      </w:r>
    </w:p>
    <w:p w14:paraId="2C9D623D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Реализация</w:t>
      </w:r>
      <w:r>
        <w:rPr>
          <w:lang w:val="en-US"/>
        </w:rPr>
        <w:t>;</w:t>
      </w:r>
    </w:p>
    <w:p w14:paraId="2CCE906F" w14:textId="77777777" w:rsidR="00783E9E" w:rsidRPr="00895A4F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Внедрение.</w:t>
      </w:r>
    </w:p>
    <w:p w14:paraId="076EFF5E" w14:textId="18CD29C3" w:rsidR="00783E9E" w:rsidRDefault="00783E9E" w:rsidP="00783E9E">
      <w:pPr>
        <w:spacing w:before="0"/>
      </w:pPr>
      <w:r>
        <w:t>Работы проводятся стадиями, описанными в таблице 1. </w:t>
      </w:r>
    </w:p>
    <w:p w14:paraId="57F3F2BC" w14:textId="2187C123" w:rsidR="00783E9E" w:rsidRDefault="00783E9E" w:rsidP="00783E9E">
      <w:pPr>
        <w:ind w:firstLine="0"/>
      </w:pPr>
      <w:r>
        <w:t xml:space="preserve">       Таблица 1 – Стадии разработки проекта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783E9E" w:rsidRPr="00895A4F" w14:paraId="3A0045AD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C9595A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75AC1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569789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Описание</w:t>
            </w:r>
          </w:p>
        </w:tc>
      </w:tr>
      <w:tr w:rsidR="00783E9E" w:rsidRPr="00895A4F" w14:paraId="366E59C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7DCEB2" w14:textId="77777777" w:rsidR="00783E9E" w:rsidRPr="00895A4F" w:rsidRDefault="00783E9E" w:rsidP="00863601">
            <w:pPr>
              <w:jc w:val="center"/>
            </w:pPr>
            <w:r w:rsidRPr="00895A4F"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F5C2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2E332E" w14:textId="77777777" w:rsidR="00783E9E" w:rsidRPr="00895A4F" w:rsidRDefault="00783E9E" w:rsidP="00863601">
            <w:pPr>
              <w:ind w:firstLine="0"/>
            </w:pPr>
            <w:r w:rsidRPr="00895A4F">
              <w:t>Стадия разработки технических спецификаций для ИС включает определение требований и функциональных возмож</w:t>
            </w:r>
            <w:r>
              <w:t>ностей ИС</w:t>
            </w:r>
            <w:r w:rsidRPr="00895A4F">
              <w:t>.</w:t>
            </w:r>
          </w:p>
        </w:tc>
      </w:tr>
      <w:tr w:rsidR="00783E9E" w:rsidRPr="00895A4F" w14:paraId="1F6647B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77210D" w14:textId="77777777" w:rsidR="00783E9E" w:rsidRPr="00895A4F" w:rsidRDefault="00783E9E" w:rsidP="00863601">
            <w:pPr>
              <w:jc w:val="center"/>
            </w:pPr>
            <w:r w:rsidRPr="00895A4F"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BCFEE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A4BFFD" w14:textId="20EDB5F2" w:rsidR="00783E9E" w:rsidRPr="00895A4F" w:rsidRDefault="00783E9E" w:rsidP="00863601">
            <w:pPr>
              <w:ind w:firstLine="0"/>
            </w:pPr>
            <w:r w:rsidRPr="00895A4F">
              <w:t>Данная стадия предполагает создание пользовательского интерфейса, который предполагает</w:t>
            </w:r>
            <w:r>
              <w:t xml:space="preserve"> </w:t>
            </w:r>
            <w:r w:rsidRPr="00895A4F">
              <w:t>взаимо</w:t>
            </w:r>
            <w:r>
              <w:t>действие между частями ИС. А также проектирование базы данных</w:t>
            </w:r>
            <w:r w:rsidRPr="00016C6D">
              <w:t xml:space="preserve">, которая будет служить основой информационной системы. </w:t>
            </w:r>
            <w:r w:rsidR="0039129E">
              <w:t xml:space="preserve">Структура </w:t>
            </w:r>
            <w:r w:rsidRPr="00016C6D">
              <w:t xml:space="preserve">БД </w:t>
            </w:r>
            <w:r>
              <w:t>проектируется</w:t>
            </w:r>
            <w:r w:rsidRPr="00016C6D">
              <w:t xml:space="preserve"> с учетом конкретных потребностей </w:t>
            </w:r>
            <w:r>
              <w:t>системы.</w:t>
            </w:r>
          </w:p>
        </w:tc>
      </w:tr>
      <w:tr w:rsidR="00783E9E" w:rsidRPr="00895A4F" w14:paraId="78C35BCE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A2C85" w14:textId="77777777" w:rsidR="00783E9E" w:rsidRPr="00895A4F" w:rsidRDefault="00783E9E" w:rsidP="00863601">
            <w:pPr>
              <w:jc w:val="center"/>
            </w:pPr>
            <w:r w:rsidRPr="00895A4F"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AB985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D691" w14:textId="77777777" w:rsidR="00783E9E" w:rsidRPr="00895A4F" w:rsidRDefault="00783E9E" w:rsidP="00863601">
            <w:pPr>
              <w:ind w:firstLine="0"/>
            </w:pPr>
            <w:r w:rsidRPr="00895A4F"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783E9E" w:rsidRPr="00895A4F" w14:paraId="52F5CDDF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A5D396" w14:textId="77777777" w:rsidR="00783E9E" w:rsidRPr="00895A4F" w:rsidRDefault="00783E9E" w:rsidP="00863601">
            <w:pPr>
              <w:jc w:val="center"/>
            </w:pPr>
            <w:r w:rsidRPr="00895A4F"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B3151B" w14:textId="15DEF233" w:rsidR="00783E9E" w:rsidRPr="00895A4F" w:rsidRDefault="00096337" w:rsidP="00863601">
            <w:pPr>
              <w:ind w:firstLine="0"/>
              <w:jc w:val="center"/>
            </w:pPr>
            <w:r>
              <w:t>Тестирование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D9124" w14:textId="7B9448B7" w:rsidR="00783E9E" w:rsidRPr="00895A4F" w:rsidRDefault="00783E9E" w:rsidP="00863601">
            <w:pPr>
              <w:ind w:firstLine="0"/>
            </w:pPr>
            <w:r w:rsidRPr="00895A4F">
              <w:t xml:space="preserve">Стадия </w:t>
            </w:r>
            <w:r w:rsidR="00096337">
              <w:t>тестирования</w:t>
            </w:r>
            <w:r w:rsidRPr="00895A4F">
              <w:t xml:space="preserve"> включает в себя выявление и последующее исправление, обнаруженных ошибок.</w:t>
            </w:r>
          </w:p>
        </w:tc>
      </w:tr>
    </w:tbl>
    <w:p w14:paraId="06CB5B22" w14:textId="11D03675" w:rsidR="00783E9E" w:rsidRDefault="00783E9E" w:rsidP="00783E9E">
      <w:pPr>
        <w:ind w:firstLine="0"/>
      </w:pPr>
    </w:p>
    <w:p w14:paraId="7BC5CF1D" w14:textId="77777777" w:rsidR="00783E9E" w:rsidRDefault="00783E9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B0249A6" w14:textId="7269E02E" w:rsidR="00783E9E" w:rsidRDefault="00783E9E" w:rsidP="00783E9E">
      <w:pPr>
        <w:pStyle w:val="2"/>
      </w:pPr>
      <w:bookmarkStart w:id="42" w:name="_Toc158241905"/>
      <w:r>
        <w:lastRenderedPageBreak/>
        <w:t>Этапы разработки</w:t>
      </w:r>
      <w:bookmarkEnd w:id="42"/>
      <w:r>
        <w:t xml:space="preserve"> </w:t>
      </w:r>
    </w:p>
    <w:p w14:paraId="2C49AB8D" w14:textId="77777777" w:rsidR="00783E9E" w:rsidRDefault="00783E9E" w:rsidP="00783E9E">
      <w:pPr>
        <w:spacing w:before="0"/>
      </w:pPr>
      <w:r w:rsidRPr="00FB6760">
        <w:t>Этапы разработки содержани</w:t>
      </w:r>
      <w:r>
        <w:t>я</w:t>
      </w:r>
      <w:r w:rsidRPr="00FB6760">
        <w:t xml:space="preserve"> работ представлены в Таблице </w:t>
      </w:r>
      <w:r>
        <w:t>2</w:t>
      </w:r>
      <w:r w:rsidRPr="00FB6760">
        <w:t>.</w:t>
      </w:r>
    </w:p>
    <w:p w14:paraId="72064407" w14:textId="7C662266" w:rsidR="00783E9E" w:rsidRDefault="00783E9E" w:rsidP="00783E9E">
      <w:pPr>
        <w:ind w:firstLine="0"/>
      </w:pPr>
      <w:r>
        <w:t>Таблица 2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97"/>
        <w:gridCol w:w="2111"/>
        <w:gridCol w:w="1638"/>
        <w:gridCol w:w="3026"/>
        <w:gridCol w:w="2023"/>
      </w:tblGrid>
      <w:tr w:rsidR="00783E9E" w14:paraId="26612D9C" w14:textId="77777777" w:rsidTr="00863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4FB9" w14:textId="77777777" w:rsidR="00783E9E" w:rsidRDefault="00783E9E" w:rsidP="00863601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93FFB" w14:textId="77777777" w:rsidR="00783E9E" w:rsidRDefault="00783E9E" w:rsidP="00863601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3682" w14:textId="77777777" w:rsidR="00783E9E" w:rsidRDefault="00783E9E" w:rsidP="00863601">
            <w:pPr>
              <w:pStyle w:val="vgutTableName"/>
            </w:pPr>
            <w:r>
              <w:t>Длительность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E727" w14:textId="77777777" w:rsidR="00783E9E" w:rsidRDefault="00783E9E" w:rsidP="00863601">
            <w:pPr>
              <w:pStyle w:val="vgutTableName"/>
            </w:pPr>
            <w:r>
              <w:t>Состав работ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9968" w14:textId="77777777" w:rsidR="00783E9E" w:rsidRDefault="00783E9E" w:rsidP="00863601">
            <w:pPr>
              <w:pStyle w:val="vgutTableName"/>
            </w:pPr>
            <w:r>
              <w:t>Результат</w:t>
            </w:r>
          </w:p>
        </w:tc>
      </w:tr>
      <w:tr w:rsidR="00783E9E" w14:paraId="6CED2161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72D7" w14:textId="77777777" w:rsidR="00783E9E" w:rsidRDefault="00783E9E" w:rsidP="00863601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92A6" w14:textId="77777777" w:rsidR="00783E9E" w:rsidRDefault="00783E9E" w:rsidP="00863601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7BD8E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9C7E" w14:textId="77777777" w:rsidR="00783E9E" w:rsidRDefault="00783E9E" w:rsidP="00863601">
            <w:pPr>
              <w:pStyle w:val="vgutTableText"/>
            </w:pPr>
            <w:r>
              <w:t>Выбор языка программирования;</w:t>
            </w:r>
          </w:p>
          <w:p w14:paraId="43F3788C" w14:textId="77777777" w:rsidR="00783E9E" w:rsidRDefault="00783E9E" w:rsidP="00863601">
            <w:pPr>
              <w:pStyle w:val="vgutTableText"/>
            </w:pPr>
            <w:r>
              <w:t>выбор IDE, в которой будет разрабатываться приложение;</w:t>
            </w:r>
          </w:p>
          <w:p w14:paraId="6E64668D" w14:textId="77777777" w:rsidR="00783E9E" w:rsidRDefault="00783E9E" w:rsidP="00863601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2B4E" w14:textId="3C4109A2" w:rsidR="00783E9E" w:rsidRDefault="00D044EE" w:rsidP="00863601">
            <w:pPr>
              <w:pStyle w:val="vgutTableText"/>
            </w:pPr>
            <w:r>
              <w:t>Г</w:t>
            </w:r>
            <w:r w:rsidR="00783E9E">
              <w:t>отовое к написанию кода рабочее место</w:t>
            </w:r>
          </w:p>
        </w:tc>
      </w:tr>
      <w:tr w:rsidR="00783E9E" w14:paraId="614D1743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8278" w14:textId="77777777" w:rsidR="00783E9E" w:rsidRDefault="00783E9E" w:rsidP="00863601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15BA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65C21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95CD8" w14:textId="77777777" w:rsidR="00783E9E" w:rsidRDefault="00783E9E" w:rsidP="00863601">
            <w:pPr>
              <w:pStyle w:val="vgutTableText"/>
            </w:pPr>
            <w:r>
              <w:t>Поиск аналогов;</w:t>
            </w:r>
          </w:p>
          <w:p w14:paraId="65CB91E0" w14:textId="77777777" w:rsidR="00783E9E" w:rsidRDefault="00783E9E" w:rsidP="00863601">
            <w:pPr>
              <w:pStyle w:val="vgutTableText"/>
            </w:pPr>
            <w:r>
              <w:t>написание предметной области;</w:t>
            </w:r>
          </w:p>
          <w:p w14:paraId="4DA81C2F" w14:textId="77777777" w:rsidR="00783E9E" w:rsidRDefault="00783E9E" w:rsidP="00863601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E20CC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</w:tr>
      <w:tr w:rsidR="00783E9E" w14:paraId="388AFA4D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476B" w14:textId="77777777" w:rsidR="00783E9E" w:rsidRDefault="00783E9E" w:rsidP="00863601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CB28" w14:textId="77777777" w:rsidR="00783E9E" w:rsidRDefault="00783E9E" w:rsidP="00863601">
            <w:pPr>
              <w:pStyle w:val="vgutTableText"/>
            </w:pPr>
            <w:r>
              <w:t>Проектирование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9DF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8DDCE" w14:textId="69196F94" w:rsidR="00783E9E" w:rsidRDefault="00D044EE" w:rsidP="00863601">
            <w:pPr>
              <w:pStyle w:val="vgutTableText"/>
            </w:pPr>
            <w:r>
              <w:t xml:space="preserve">В ходе работ должна быть спроектирована утверждена </w:t>
            </w:r>
            <w:r w:rsidR="001025B5">
              <w:t xml:space="preserve">структура программного обеспечения </w:t>
            </w:r>
            <w:r>
              <w:t>и структура БД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EFD8" w14:textId="69D346CE" w:rsidR="00783E9E" w:rsidRDefault="00D044EE" w:rsidP="00863601">
            <w:pPr>
              <w:pStyle w:val="vgutTableText"/>
            </w:pPr>
            <w:r>
              <w:t>Структура БД</w:t>
            </w:r>
          </w:p>
        </w:tc>
      </w:tr>
      <w:tr w:rsidR="00783E9E" w14:paraId="256F2658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24BA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DBB9" w14:textId="77777777" w:rsidR="00783E9E" w:rsidRDefault="00783E9E" w:rsidP="00863601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C0E1E" w14:textId="77777777" w:rsidR="00783E9E" w:rsidRDefault="00783E9E" w:rsidP="00863601">
            <w:pPr>
              <w:pStyle w:val="vgutTableText"/>
            </w:pPr>
            <w:r>
              <w:t>1 месяца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5A6E" w14:textId="77777777" w:rsidR="00783E9E" w:rsidRDefault="00783E9E" w:rsidP="00863601">
            <w:pPr>
              <w:pStyle w:val="vgutTableText"/>
            </w:pPr>
            <w:r>
              <w:t>Написание прототипа;</w:t>
            </w:r>
          </w:p>
          <w:p w14:paraId="5E681D61" w14:textId="77777777" w:rsidR="00783E9E" w:rsidRDefault="00783E9E" w:rsidP="00863601">
            <w:pPr>
              <w:pStyle w:val="vgutTableText"/>
            </w:pPr>
            <w:r>
              <w:t>написание готового приложения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BEFE6" w14:textId="6DC85E35" w:rsidR="00783E9E" w:rsidRDefault="00C76A01" w:rsidP="00863601">
            <w:pPr>
              <w:pStyle w:val="vgutTableText"/>
            </w:pPr>
            <w:r>
              <w:t>П</w:t>
            </w:r>
            <w:r w:rsidR="00783E9E">
              <w:t>рограммное обеспечение</w:t>
            </w:r>
          </w:p>
        </w:tc>
      </w:tr>
      <w:tr w:rsidR="00783E9E" w14:paraId="05D70A00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C500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87256" w14:textId="77777777" w:rsidR="00783E9E" w:rsidRDefault="00783E9E" w:rsidP="00863601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6FED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87C0" w14:textId="77777777" w:rsidR="00783E9E" w:rsidRDefault="00783E9E" w:rsidP="00863601">
            <w:pPr>
              <w:pStyle w:val="vgutTableText"/>
            </w:pPr>
            <w:r>
              <w:t>Протестировать программу на основе методики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39E26" w14:textId="37909E07" w:rsidR="00783E9E" w:rsidRDefault="00C76A01" w:rsidP="00863601">
            <w:pPr>
              <w:pStyle w:val="vgutTableText"/>
            </w:pPr>
            <w:r>
              <w:t>С</w:t>
            </w:r>
            <w:r w:rsidR="00783E9E">
              <w:t>писок недоработок и ошибок в работе программного обеспечения</w:t>
            </w:r>
          </w:p>
        </w:tc>
      </w:tr>
      <w:tr w:rsidR="00783E9E" w14:paraId="2A37A38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74E96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86E4" w14:textId="77777777" w:rsidR="00783E9E" w:rsidRDefault="00783E9E" w:rsidP="00863601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9ADB8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A6454" w14:textId="77777777" w:rsidR="00783E9E" w:rsidRDefault="00783E9E" w:rsidP="00863601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7C75A" w14:textId="58C573E6" w:rsidR="00783E9E" w:rsidRDefault="00C76A01" w:rsidP="00863601">
            <w:pPr>
              <w:pStyle w:val="vgutTableText"/>
            </w:pPr>
            <w:r>
              <w:rPr>
                <w:color w:val="000000"/>
              </w:rPr>
              <w:t>ИС, соответствующая требованиям технического задания, работающая без ошибок и сбоев.</w:t>
            </w:r>
          </w:p>
        </w:tc>
      </w:tr>
      <w:tr w:rsidR="00783E9E" w14:paraId="11DE62D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72F3" w14:textId="77777777" w:rsidR="00783E9E" w:rsidRPr="00D524E8" w:rsidRDefault="00783E9E" w:rsidP="00863601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8B17D" w14:textId="77777777" w:rsidR="00783E9E" w:rsidRDefault="00783E9E" w:rsidP="00863601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E0C1" w14:textId="77777777" w:rsidR="00783E9E" w:rsidRDefault="00783E9E" w:rsidP="00863601">
            <w:pPr>
              <w:pStyle w:val="vgutTableText"/>
            </w:pPr>
            <w:r>
              <w:t>2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3E01" w14:textId="6C74EC6D" w:rsidR="00BC6E73" w:rsidRDefault="002861E6" w:rsidP="00BC6E73">
            <w:pPr>
              <w:pStyle w:val="afe"/>
              <w:spacing w:before="0" w:after="60"/>
            </w:pPr>
            <w:r>
              <w:rPr>
                <w:color w:val="000000"/>
              </w:rPr>
              <w:t>Написание руководства пользователя</w:t>
            </w:r>
          </w:p>
          <w:p w14:paraId="7A540581" w14:textId="4ECEDF89" w:rsidR="00783E9E" w:rsidRDefault="00783E9E" w:rsidP="00BC6E73">
            <w:pPr>
              <w:pStyle w:val="vgutTableText"/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42B51" w14:textId="04DD2C60" w:rsidR="00783E9E" w:rsidRDefault="002861E6" w:rsidP="00BC6E73">
            <w:pPr>
              <w:pStyle w:val="afe"/>
              <w:spacing w:before="0" w:after="60"/>
            </w:pPr>
            <w:r>
              <w:rPr>
                <w:color w:val="000000"/>
              </w:rPr>
              <w:t>Готовый проект</w:t>
            </w:r>
          </w:p>
        </w:tc>
      </w:tr>
    </w:tbl>
    <w:p w14:paraId="73026562" w14:textId="77777777" w:rsidR="004A33B4" w:rsidRPr="004A33B4" w:rsidRDefault="004A33B4" w:rsidP="00783E9E">
      <w:pPr>
        <w:ind w:firstLine="0"/>
      </w:pPr>
    </w:p>
    <w:p w14:paraId="276D788D" w14:textId="53230BA2" w:rsidR="007D0BC6" w:rsidRDefault="007D0BC6" w:rsidP="007D0BC6">
      <w:pPr>
        <w:pStyle w:val="1"/>
      </w:pPr>
      <w:bookmarkStart w:id="43" w:name="_Toc158241906"/>
      <w:r>
        <w:lastRenderedPageBreak/>
        <w:t>Требования к документировани</w:t>
      </w:r>
      <w:r w:rsidR="001B10E1">
        <w:t>ю</w:t>
      </w:r>
      <w:bookmarkEnd w:id="43"/>
    </w:p>
    <w:p w14:paraId="79B0C118" w14:textId="6415B14F" w:rsidR="002A377F" w:rsidRPr="00BD007A" w:rsidRDefault="002A377F" w:rsidP="002A377F">
      <w:r>
        <w:t>Документирование должно быть обязательным для всех этапов проекта, начиная с его разработки до установки и тестирования</w:t>
      </w:r>
      <w:r w:rsidR="00BD007A" w:rsidRPr="00BD007A">
        <w:t>;</w:t>
      </w:r>
    </w:p>
    <w:p w14:paraId="0CECAF08" w14:textId="39C83B8B" w:rsidR="002A377F" w:rsidRDefault="00BD007A" w:rsidP="002A377F">
      <w:r>
        <w:t>т</w:t>
      </w:r>
      <w:r w:rsidR="002A377F">
        <w:t>ехническое задание должно быть четким и понятным, чтобы все участники проекта могли понимать его содержание без дополнительных разъяснений;</w:t>
      </w:r>
    </w:p>
    <w:p w14:paraId="6F037C60" w14:textId="2937C8B9" w:rsidR="002A377F" w:rsidRDefault="00BD007A" w:rsidP="002A377F">
      <w:r>
        <w:t>д</w:t>
      </w:r>
      <w:r w:rsidR="002A377F">
        <w:t>окументирование должно быть организовано логически и систематически, чтобы информация была структурированной и удобной для чтения;</w:t>
      </w:r>
    </w:p>
    <w:p w14:paraId="73C77119" w14:textId="3F744B2A" w:rsidR="002A377F" w:rsidRDefault="00BD007A" w:rsidP="002A377F">
      <w:r>
        <w:t>в</w:t>
      </w:r>
      <w:r w:rsidR="002A377F">
        <w:t xml:space="preserve"> техническом задании должны быть учтены все требования и спецификации, которые необходимы для успешного выполнения проекта;</w:t>
      </w:r>
    </w:p>
    <w:p w14:paraId="454AC098" w14:textId="6B4AC396" w:rsidR="002A377F" w:rsidRDefault="00BD007A" w:rsidP="002A377F">
      <w:r>
        <w:t>т</w:t>
      </w:r>
      <w:r w:rsidR="002A377F">
        <w:t>ехническое задание должно быть согласовано со всеми участниками проекта, чтобы избежать недопонимания и ошибок в работе;</w:t>
      </w:r>
    </w:p>
    <w:p w14:paraId="5FCB7271" w14:textId="27F369DC" w:rsidR="002A377F" w:rsidRDefault="00BD007A" w:rsidP="002A377F">
      <w:r>
        <w:t>е</w:t>
      </w:r>
      <w:r w:rsidR="002A377F">
        <w:t>сли в процессе выполнения проекта возникают новые требования или изменения, документация должна быть обновлена, чтобы отразить эти изменения.</w:t>
      </w:r>
    </w:p>
    <w:p w14:paraId="10CC2AE7" w14:textId="08414A53" w:rsidR="00F752E2" w:rsidRDefault="00F752E2" w:rsidP="00F752E2">
      <w:pPr>
        <w:pStyle w:val="1"/>
      </w:pPr>
      <w:bookmarkStart w:id="44" w:name="_Toc158241907"/>
      <w:r>
        <w:lastRenderedPageBreak/>
        <w:t>Требования к приемно-сдаточным испытаниям</w:t>
      </w:r>
      <w:bookmarkEnd w:id="44"/>
    </w:p>
    <w:p w14:paraId="626BDA56" w14:textId="7505EEF7" w:rsidR="00ED2803" w:rsidRDefault="00ED2803" w:rsidP="00ED2803">
      <w:r>
        <w:t>Ниже предста</w:t>
      </w:r>
      <w:r w:rsidR="000030F6">
        <w:t>влены требования к приемно-сдаточным испытаниям:</w:t>
      </w:r>
    </w:p>
    <w:p w14:paraId="58DC3382" w14:textId="5ACCF0DC" w:rsidR="00821EAB" w:rsidRDefault="00564946" w:rsidP="00821EAB">
      <w:pPr>
        <w:pStyle w:val="a0"/>
      </w:pPr>
      <w:r>
        <w:t>о</w:t>
      </w:r>
      <w:r w:rsidR="00821EAB">
        <w:t>пределение цели и области применения;</w:t>
      </w:r>
    </w:p>
    <w:p w14:paraId="12B0E4E9" w14:textId="6F356FC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р</w:t>
      </w:r>
      <w:r w:rsidR="00821EAB" w:rsidRPr="56653A6C">
        <w:rPr>
          <w:rFonts w:eastAsia="MS Mincho" w:cs="Arial"/>
          <w:szCs w:val="24"/>
        </w:rPr>
        <w:t>азработка плана испытаний;</w:t>
      </w:r>
    </w:p>
    <w:p w14:paraId="274A7A97" w14:textId="7477A66F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о</w:t>
      </w:r>
      <w:r w:rsidR="00821EAB" w:rsidRPr="56653A6C">
        <w:rPr>
          <w:rFonts w:eastAsia="MS Mincho" w:cs="Arial"/>
          <w:szCs w:val="24"/>
        </w:rPr>
        <w:t>пределенные критерии оценки;</w:t>
      </w:r>
    </w:p>
    <w:p w14:paraId="6F4DB251" w14:textId="7842ECE5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одготовка среды испытаний;</w:t>
      </w:r>
    </w:p>
    <w:p w14:paraId="12BEC7DD" w14:textId="6ADA44D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редоставление пакета документации;</w:t>
      </w:r>
    </w:p>
    <w:p w14:paraId="3C061545" w14:textId="7D0C3816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роверка соответствия требованиям;</w:t>
      </w:r>
    </w:p>
    <w:p w14:paraId="522D7EF7" w14:textId="21DFAA2E" w:rsidR="00E62B68" w:rsidRPr="003A1E59" w:rsidRDefault="00564946" w:rsidP="003A1E59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у</w:t>
      </w:r>
      <w:r w:rsidR="00821EAB" w:rsidRPr="56653A6C">
        <w:rPr>
          <w:rFonts w:eastAsia="MS Mincho" w:cs="Arial"/>
          <w:szCs w:val="24"/>
        </w:rPr>
        <w:t>тверждение результатов.</w:t>
      </w:r>
    </w:p>
    <w:sectPr w:rsidR="00E62B68" w:rsidRPr="003A1E59" w:rsidSect="003E5432">
      <w:headerReference w:type="default" r:id="rId18"/>
      <w:pgSz w:w="11906" w:h="16838"/>
      <w:pgMar w:top="1134" w:right="567" w:bottom="1134" w:left="1134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70E57A" w14:textId="77777777" w:rsidR="007F4E56" w:rsidRDefault="007F4E56">
      <w:pPr>
        <w:spacing w:before="0" w:line="240" w:lineRule="auto"/>
      </w:pPr>
      <w:r>
        <w:separator/>
      </w:r>
    </w:p>
  </w:endnote>
  <w:endnote w:type="continuationSeparator" w:id="0">
    <w:p w14:paraId="7539F105" w14:textId="77777777" w:rsidR="007F4E56" w:rsidRDefault="007F4E56">
      <w:pPr>
        <w:spacing w:before="0" w:line="240" w:lineRule="auto"/>
      </w:pPr>
      <w:r>
        <w:continuationSeparator/>
      </w:r>
    </w:p>
  </w:endnote>
  <w:endnote w:type="continuationNotice" w:id="1">
    <w:p w14:paraId="177F2705" w14:textId="77777777" w:rsidR="007F4E56" w:rsidRDefault="007F4E5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2C9EE0" w14:textId="77777777" w:rsidR="007F4E56" w:rsidRDefault="007F4E56" w:rsidP="00990EAC">
      <w:pPr>
        <w:spacing w:before="0" w:line="240" w:lineRule="auto"/>
      </w:pPr>
      <w:r>
        <w:separator/>
      </w:r>
    </w:p>
  </w:footnote>
  <w:footnote w:type="continuationSeparator" w:id="0">
    <w:p w14:paraId="19436D8B" w14:textId="77777777" w:rsidR="007F4E56" w:rsidRDefault="007F4E56" w:rsidP="00990EAC">
      <w:pPr>
        <w:spacing w:before="0" w:line="240" w:lineRule="auto"/>
      </w:pPr>
      <w:r>
        <w:continuationSeparator/>
      </w:r>
    </w:p>
  </w:footnote>
  <w:footnote w:type="continuationNotice" w:id="1">
    <w:p w14:paraId="6037192D" w14:textId="77777777" w:rsidR="007F4E56" w:rsidRDefault="007F4E5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656AD0">
      <w:rPr>
        <w:rStyle w:val="af1"/>
        <w:noProof/>
      </w:rPr>
      <w:t>21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>
    <w:nsid w:val="00F139FE"/>
    <w:multiLevelType w:val="hybridMultilevel"/>
    <w:tmpl w:val="000ADABE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A231DD1"/>
    <w:multiLevelType w:val="hybridMultilevel"/>
    <w:tmpl w:val="2C9CD85C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B8E7F26"/>
    <w:multiLevelType w:val="hybridMultilevel"/>
    <w:tmpl w:val="1236F43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D8604CA"/>
    <w:multiLevelType w:val="hybridMultilevel"/>
    <w:tmpl w:val="7A86E934"/>
    <w:lvl w:ilvl="0" w:tplc="FFFFFFFF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>
    <w:nsid w:val="18AD63B2"/>
    <w:multiLevelType w:val="hybridMultilevel"/>
    <w:tmpl w:val="DBEC768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533826"/>
    <w:multiLevelType w:val="hybridMultilevel"/>
    <w:tmpl w:val="7598E0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9CE311D"/>
    <w:multiLevelType w:val="hybridMultilevel"/>
    <w:tmpl w:val="AC28FB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1EA83B42"/>
    <w:multiLevelType w:val="hybridMultilevel"/>
    <w:tmpl w:val="25408602"/>
    <w:lvl w:ilvl="0" w:tplc="FFFFFFFF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AE07DDF"/>
    <w:multiLevelType w:val="hybridMultilevel"/>
    <w:tmpl w:val="5276D414"/>
    <w:lvl w:ilvl="0" w:tplc="9B3CE014">
      <w:start w:val="1"/>
      <w:numFmt w:val="bullet"/>
      <w:pStyle w:val="a0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4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7BD0C3B"/>
    <w:multiLevelType w:val="hybridMultilevel"/>
    <w:tmpl w:val="B6C88AA4"/>
    <w:lvl w:ilvl="0" w:tplc="7C52E3BA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D662FAD"/>
    <w:multiLevelType w:val="hybridMultilevel"/>
    <w:tmpl w:val="9AF2D7B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2362F07"/>
    <w:multiLevelType w:val="hybridMultilevel"/>
    <w:tmpl w:val="9C74B350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D4E3FCE"/>
    <w:multiLevelType w:val="hybridMultilevel"/>
    <w:tmpl w:val="12B4C8B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1A03794">
      <w:numFmt w:val="bullet"/>
      <w:lvlText w:val="–"/>
      <w:lvlJc w:val="left"/>
      <w:pPr>
        <w:ind w:left="3011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6D482ABD"/>
    <w:multiLevelType w:val="hybridMultilevel"/>
    <w:tmpl w:val="9096633C"/>
    <w:lvl w:ilvl="0" w:tplc="7C52E3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FF01BF"/>
    <w:multiLevelType w:val="hybridMultilevel"/>
    <w:tmpl w:val="B84E373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9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8"/>
  </w:num>
  <w:num w:numId="5">
    <w:abstractNumId w:val="9"/>
  </w:num>
  <w:num w:numId="6">
    <w:abstractNumId w:val="17"/>
  </w:num>
  <w:num w:numId="7">
    <w:abstractNumId w:val="20"/>
  </w:num>
  <w:num w:numId="8">
    <w:abstractNumId w:val="24"/>
  </w:num>
  <w:num w:numId="9">
    <w:abstractNumId w:val="25"/>
  </w:num>
  <w:num w:numId="10">
    <w:abstractNumId w:val="18"/>
  </w:num>
  <w:num w:numId="11">
    <w:abstractNumId w:val="22"/>
  </w:num>
  <w:num w:numId="12">
    <w:abstractNumId w:val="29"/>
  </w:num>
  <w:num w:numId="13">
    <w:abstractNumId w:val="14"/>
  </w:num>
  <w:num w:numId="14">
    <w:abstractNumId w:val="16"/>
  </w:num>
  <w:num w:numId="15">
    <w:abstractNumId w:val="11"/>
  </w:num>
  <w:num w:numId="16">
    <w:abstractNumId w:val="28"/>
  </w:num>
  <w:num w:numId="17">
    <w:abstractNumId w:val="3"/>
  </w:num>
  <w:num w:numId="18">
    <w:abstractNumId w:val="4"/>
  </w:num>
  <w:num w:numId="19">
    <w:abstractNumId w:val="5"/>
  </w:num>
  <w:num w:numId="20">
    <w:abstractNumId w:val="10"/>
  </w:num>
  <w:num w:numId="21">
    <w:abstractNumId w:val="7"/>
  </w:num>
  <w:num w:numId="22">
    <w:abstractNumId w:val="19"/>
  </w:num>
  <w:num w:numId="23">
    <w:abstractNumId w:val="9"/>
  </w:num>
  <w:num w:numId="24">
    <w:abstractNumId w:val="2"/>
  </w:num>
  <w:num w:numId="25">
    <w:abstractNumId w:val="26"/>
  </w:num>
  <w:num w:numId="26">
    <w:abstractNumId w:val="6"/>
  </w:num>
  <w:num w:numId="27">
    <w:abstractNumId w:val="21"/>
  </w:num>
  <w:num w:numId="28">
    <w:abstractNumId w:val="23"/>
  </w:num>
  <w:num w:numId="29">
    <w:abstractNumId w:val="15"/>
  </w:num>
  <w:num w:numId="30">
    <w:abstractNumId w:val="27"/>
  </w:num>
  <w:num w:numId="31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0FBE"/>
    <w:rsid w:val="0000190E"/>
    <w:rsid w:val="000030F6"/>
    <w:rsid w:val="00003AF1"/>
    <w:rsid w:val="00004773"/>
    <w:rsid w:val="0001169C"/>
    <w:rsid w:val="0001245D"/>
    <w:rsid w:val="00015480"/>
    <w:rsid w:val="00017258"/>
    <w:rsid w:val="00020C2C"/>
    <w:rsid w:val="00024473"/>
    <w:rsid w:val="00025C76"/>
    <w:rsid w:val="00025DAD"/>
    <w:rsid w:val="000262DA"/>
    <w:rsid w:val="000263B9"/>
    <w:rsid w:val="00032359"/>
    <w:rsid w:val="00032F9F"/>
    <w:rsid w:val="00033833"/>
    <w:rsid w:val="000351BD"/>
    <w:rsid w:val="00035A26"/>
    <w:rsid w:val="00037950"/>
    <w:rsid w:val="00037B3E"/>
    <w:rsid w:val="00040D1E"/>
    <w:rsid w:val="0004336A"/>
    <w:rsid w:val="00044093"/>
    <w:rsid w:val="00046056"/>
    <w:rsid w:val="000478B8"/>
    <w:rsid w:val="00051403"/>
    <w:rsid w:val="0005745E"/>
    <w:rsid w:val="00057F98"/>
    <w:rsid w:val="0006157C"/>
    <w:rsid w:val="00061F64"/>
    <w:rsid w:val="00066F6D"/>
    <w:rsid w:val="00072166"/>
    <w:rsid w:val="0008146F"/>
    <w:rsid w:val="00091D2C"/>
    <w:rsid w:val="000934BA"/>
    <w:rsid w:val="000939D0"/>
    <w:rsid w:val="00094729"/>
    <w:rsid w:val="00094957"/>
    <w:rsid w:val="00096337"/>
    <w:rsid w:val="00096DB7"/>
    <w:rsid w:val="00096EC7"/>
    <w:rsid w:val="00097A2E"/>
    <w:rsid w:val="000A3239"/>
    <w:rsid w:val="000A537A"/>
    <w:rsid w:val="000B35F7"/>
    <w:rsid w:val="000B42D1"/>
    <w:rsid w:val="000B7DB8"/>
    <w:rsid w:val="000C0C5D"/>
    <w:rsid w:val="000C2A5F"/>
    <w:rsid w:val="000C3411"/>
    <w:rsid w:val="000C7B86"/>
    <w:rsid w:val="000C7DE5"/>
    <w:rsid w:val="000D3006"/>
    <w:rsid w:val="000D38ED"/>
    <w:rsid w:val="000D3A15"/>
    <w:rsid w:val="000D4548"/>
    <w:rsid w:val="000D5742"/>
    <w:rsid w:val="000E6490"/>
    <w:rsid w:val="000F3886"/>
    <w:rsid w:val="000F3F9A"/>
    <w:rsid w:val="000F7A42"/>
    <w:rsid w:val="001025B5"/>
    <w:rsid w:val="00104146"/>
    <w:rsid w:val="001063F8"/>
    <w:rsid w:val="001100ED"/>
    <w:rsid w:val="0011316B"/>
    <w:rsid w:val="001138A0"/>
    <w:rsid w:val="001157C8"/>
    <w:rsid w:val="00117550"/>
    <w:rsid w:val="00120B63"/>
    <w:rsid w:val="001223A9"/>
    <w:rsid w:val="001238DC"/>
    <w:rsid w:val="00126EF2"/>
    <w:rsid w:val="001275E2"/>
    <w:rsid w:val="0013162A"/>
    <w:rsid w:val="0013287A"/>
    <w:rsid w:val="00133187"/>
    <w:rsid w:val="001341DB"/>
    <w:rsid w:val="00134B7F"/>
    <w:rsid w:val="0014332B"/>
    <w:rsid w:val="00143AC3"/>
    <w:rsid w:val="0014647F"/>
    <w:rsid w:val="00150617"/>
    <w:rsid w:val="00155A8D"/>
    <w:rsid w:val="0015669F"/>
    <w:rsid w:val="00160D02"/>
    <w:rsid w:val="0016119C"/>
    <w:rsid w:val="00163865"/>
    <w:rsid w:val="001652B7"/>
    <w:rsid w:val="001673EC"/>
    <w:rsid w:val="00172DBA"/>
    <w:rsid w:val="00180281"/>
    <w:rsid w:val="00185384"/>
    <w:rsid w:val="0019044F"/>
    <w:rsid w:val="001924C0"/>
    <w:rsid w:val="001A12C2"/>
    <w:rsid w:val="001A3580"/>
    <w:rsid w:val="001A50A1"/>
    <w:rsid w:val="001A6189"/>
    <w:rsid w:val="001B065B"/>
    <w:rsid w:val="001B10E1"/>
    <w:rsid w:val="001B11F3"/>
    <w:rsid w:val="001B35D9"/>
    <w:rsid w:val="001B3C9B"/>
    <w:rsid w:val="001B57BC"/>
    <w:rsid w:val="001B794F"/>
    <w:rsid w:val="001C0FEA"/>
    <w:rsid w:val="001D7613"/>
    <w:rsid w:val="001E0364"/>
    <w:rsid w:val="001E05C3"/>
    <w:rsid w:val="001E6B48"/>
    <w:rsid w:val="001F10D9"/>
    <w:rsid w:val="001F2CEF"/>
    <w:rsid w:val="001F3C1A"/>
    <w:rsid w:val="001F4B51"/>
    <w:rsid w:val="001F5E9C"/>
    <w:rsid w:val="00200BDB"/>
    <w:rsid w:val="00201509"/>
    <w:rsid w:val="00201D86"/>
    <w:rsid w:val="0021323D"/>
    <w:rsid w:val="002226EF"/>
    <w:rsid w:val="0022318E"/>
    <w:rsid w:val="002265AD"/>
    <w:rsid w:val="0023221D"/>
    <w:rsid w:val="00234403"/>
    <w:rsid w:val="00234BD7"/>
    <w:rsid w:val="00237023"/>
    <w:rsid w:val="002371B0"/>
    <w:rsid w:val="00237524"/>
    <w:rsid w:val="00240093"/>
    <w:rsid w:val="00241C37"/>
    <w:rsid w:val="00244671"/>
    <w:rsid w:val="00244AD0"/>
    <w:rsid w:val="002469D0"/>
    <w:rsid w:val="002502BF"/>
    <w:rsid w:val="00250669"/>
    <w:rsid w:val="00253099"/>
    <w:rsid w:val="0025322A"/>
    <w:rsid w:val="00263185"/>
    <w:rsid w:val="0026423B"/>
    <w:rsid w:val="00266467"/>
    <w:rsid w:val="00270C38"/>
    <w:rsid w:val="002723F3"/>
    <w:rsid w:val="00276CAB"/>
    <w:rsid w:val="002801AF"/>
    <w:rsid w:val="002853AE"/>
    <w:rsid w:val="002861E6"/>
    <w:rsid w:val="00287E94"/>
    <w:rsid w:val="00290DC8"/>
    <w:rsid w:val="00291E07"/>
    <w:rsid w:val="00292B29"/>
    <w:rsid w:val="002952BC"/>
    <w:rsid w:val="00296BBF"/>
    <w:rsid w:val="002A377F"/>
    <w:rsid w:val="002A3B73"/>
    <w:rsid w:val="002A514A"/>
    <w:rsid w:val="002A56D9"/>
    <w:rsid w:val="002B067A"/>
    <w:rsid w:val="002B288D"/>
    <w:rsid w:val="002B35F3"/>
    <w:rsid w:val="002B4B07"/>
    <w:rsid w:val="002B6302"/>
    <w:rsid w:val="002C1982"/>
    <w:rsid w:val="002C57A3"/>
    <w:rsid w:val="002D354A"/>
    <w:rsid w:val="002D4930"/>
    <w:rsid w:val="002D5B25"/>
    <w:rsid w:val="002D5ED0"/>
    <w:rsid w:val="002E28E9"/>
    <w:rsid w:val="002F0359"/>
    <w:rsid w:val="002F15DD"/>
    <w:rsid w:val="002F2AAC"/>
    <w:rsid w:val="002F76F4"/>
    <w:rsid w:val="00303DC8"/>
    <w:rsid w:val="003044A9"/>
    <w:rsid w:val="00305798"/>
    <w:rsid w:val="00307C46"/>
    <w:rsid w:val="00311E97"/>
    <w:rsid w:val="00312254"/>
    <w:rsid w:val="003126F4"/>
    <w:rsid w:val="00312F95"/>
    <w:rsid w:val="00317BF7"/>
    <w:rsid w:val="00323AFD"/>
    <w:rsid w:val="00323F6E"/>
    <w:rsid w:val="00326605"/>
    <w:rsid w:val="00342964"/>
    <w:rsid w:val="0034738F"/>
    <w:rsid w:val="00347678"/>
    <w:rsid w:val="00350180"/>
    <w:rsid w:val="00351631"/>
    <w:rsid w:val="003552A3"/>
    <w:rsid w:val="003564C3"/>
    <w:rsid w:val="0035701D"/>
    <w:rsid w:val="00360068"/>
    <w:rsid w:val="003607A1"/>
    <w:rsid w:val="00361B2F"/>
    <w:rsid w:val="00364D74"/>
    <w:rsid w:val="00370436"/>
    <w:rsid w:val="003711B3"/>
    <w:rsid w:val="00372C9E"/>
    <w:rsid w:val="003734F1"/>
    <w:rsid w:val="00374EF9"/>
    <w:rsid w:val="00380D25"/>
    <w:rsid w:val="00386F3E"/>
    <w:rsid w:val="00387D3F"/>
    <w:rsid w:val="00387E10"/>
    <w:rsid w:val="00390B6D"/>
    <w:rsid w:val="00390EAB"/>
    <w:rsid w:val="0039129E"/>
    <w:rsid w:val="003915BE"/>
    <w:rsid w:val="00393F45"/>
    <w:rsid w:val="00397496"/>
    <w:rsid w:val="003974AB"/>
    <w:rsid w:val="003A1E59"/>
    <w:rsid w:val="003A4E95"/>
    <w:rsid w:val="003A5FAB"/>
    <w:rsid w:val="003A606C"/>
    <w:rsid w:val="003B7E95"/>
    <w:rsid w:val="003C2810"/>
    <w:rsid w:val="003C4201"/>
    <w:rsid w:val="003C4262"/>
    <w:rsid w:val="003C510A"/>
    <w:rsid w:val="003D3E93"/>
    <w:rsid w:val="003D61D2"/>
    <w:rsid w:val="003E0217"/>
    <w:rsid w:val="003E09BF"/>
    <w:rsid w:val="003E1A1B"/>
    <w:rsid w:val="003E2044"/>
    <w:rsid w:val="003E22A5"/>
    <w:rsid w:val="003E3B91"/>
    <w:rsid w:val="003E5432"/>
    <w:rsid w:val="003E58AE"/>
    <w:rsid w:val="003E6232"/>
    <w:rsid w:val="003E65CA"/>
    <w:rsid w:val="003E68AC"/>
    <w:rsid w:val="003E7052"/>
    <w:rsid w:val="003E72CD"/>
    <w:rsid w:val="003F3F0D"/>
    <w:rsid w:val="004001EA"/>
    <w:rsid w:val="00407962"/>
    <w:rsid w:val="00410843"/>
    <w:rsid w:val="00412E47"/>
    <w:rsid w:val="00415A34"/>
    <w:rsid w:val="00424012"/>
    <w:rsid w:val="004347A5"/>
    <w:rsid w:val="00442256"/>
    <w:rsid w:val="00443127"/>
    <w:rsid w:val="00447254"/>
    <w:rsid w:val="00447629"/>
    <w:rsid w:val="00451CBA"/>
    <w:rsid w:val="00451E07"/>
    <w:rsid w:val="00452230"/>
    <w:rsid w:val="00455936"/>
    <w:rsid w:val="0045599D"/>
    <w:rsid w:val="00456213"/>
    <w:rsid w:val="004605D9"/>
    <w:rsid w:val="00460A05"/>
    <w:rsid w:val="004641D0"/>
    <w:rsid w:val="004677DC"/>
    <w:rsid w:val="00471FE2"/>
    <w:rsid w:val="00472A19"/>
    <w:rsid w:val="00475A10"/>
    <w:rsid w:val="004767CD"/>
    <w:rsid w:val="00477484"/>
    <w:rsid w:val="00481AEB"/>
    <w:rsid w:val="0048416D"/>
    <w:rsid w:val="004862A3"/>
    <w:rsid w:val="00493F7D"/>
    <w:rsid w:val="00494D00"/>
    <w:rsid w:val="004966A4"/>
    <w:rsid w:val="004A33B4"/>
    <w:rsid w:val="004A34C3"/>
    <w:rsid w:val="004A50A6"/>
    <w:rsid w:val="004A7A41"/>
    <w:rsid w:val="004B02D4"/>
    <w:rsid w:val="004B0C8E"/>
    <w:rsid w:val="004B0F88"/>
    <w:rsid w:val="004B34C6"/>
    <w:rsid w:val="004B4BA8"/>
    <w:rsid w:val="004B7636"/>
    <w:rsid w:val="004C21C7"/>
    <w:rsid w:val="004C5524"/>
    <w:rsid w:val="004E4102"/>
    <w:rsid w:val="004E5A77"/>
    <w:rsid w:val="004F4D49"/>
    <w:rsid w:val="005002D3"/>
    <w:rsid w:val="005008C8"/>
    <w:rsid w:val="0050147E"/>
    <w:rsid w:val="005017B0"/>
    <w:rsid w:val="00503505"/>
    <w:rsid w:val="00503D49"/>
    <w:rsid w:val="005040DD"/>
    <w:rsid w:val="00512B60"/>
    <w:rsid w:val="005137C9"/>
    <w:rsid w:val="005138EC"/>
    <w:rsid w:val="00514790"/>
    <w:rsid w:val="00514894"/>
    <w:rsid w:val="00514CFD"/>
    <w:rsid w:val="005205FD"/>
    <w:rsid w:val="005225F6"/>
    <w:rsid w:val="00522B60"/>
    <w:rsid w:val="00524056"/>
    <w:rsid w:val="00524A8B"/>
    <w:rsid w:val="00530053"/>
    <w:rsid w:val="00531E80"/>
    <w:rsid w:val="005343A0"/>
    <w:rsid w:val="005343B2"/>
    <w:rsid w:val="00534B6D"/>
    <w:rsid w:val="00541DD4"/>
    <w:rsid w:val="005435A3"/>
    <w:rsid w:val="00544617"/>
    <w:rsid w:val="00544CC6"/>
    <w:rsid w:val="00547067"/>
    <w:rsid w:val="00552378"/>
    <w:rsid w:val="005524E9"/>
    <w:rsid w:val="00554344"/>
    <w:rsid w:val="00555E69"/>
    <w:rsid w:val="005577EF"/>
    <w:rsid w:val="0056079D"/>
    <w:rsid w:val="00561F8C"/>
    <w:rsid w:val="00564946"/>
    <w:rsid w:val="005674DB"/>
    <w:rsid w:val="0057389A"/>
    <w:rsid w:val="00576138"/>
    <w:rsid w:val="005764B1"/>
    <w:rsid w:val="0057736E"/>
    <w:rsid w:val="00584E3E"/>
    <w:rsid w:val="0058714C"/>
    <w:rsid w:val="005972E7"/>
    <w:rsid w:val="005A188B"/>
    <w:rsid w:val="005A2BF4"/>
    <w:rsid w:val="005A4A0E"/>
    <w:rsid w:val="005A4E60"/>
    <w:rsid w:val="005B0A81"/>
    <w:rsid w:val="005B370B"/>
    <w:rsid w:val="005B5089"/>
    <w:rsid w:val="005B61FD"/>
    <w:rsid w:val="005C4E05"/>
    <w:rsid w:val="005C7A35"/>
    <w:rsid w:val="005C7C0B"/>
    <w:rsid w:val="005D1A77"/>
    <w:rsid w:val="005D1D9F"/>
    <w:rsid w:val="005D3C3C"/>
    <w:rsid w:val="005D4ECA"/>
    <w:rsid w:val="005D5179"/>
    <w:rsid w:val="005D5545"/>
    <w:rsid w:val="005E0871"/>
    <w:rsid w:val="005E5189"/>
    <w:rsid w:val="005E6B1B"/>
    <w:rsid w:val="005E7941"/>
    <w:rsid w:val="005F0877"/>
    <w:rsid w:val="005F0B98"/>
    <w:rsid w:val="005F1C21"/>
    <w:rsid w:val="005F272F"/>
    <w:rsid w:val="006007E9"/>
    <w:rsid w:val="006030ED"/>
    <w:rsid w:val="006046D4"/>
    <w:rsid w:val="00606C43"/>
    <w:rsid w:val="00610911"/>
    <w:rsid w:val="00612ABB"/>
    <w:rsid w:val="006164DC"/>
    <w:rsid w:val="00620630"/>
    <w:rsid w:val="006252D8"/>
    <w:rsid w:val="0062534D"/>
    <w:rsid w:val="00625B3B"/>
    <w:rsid w:val="006267F9"/>
    <w:rsid w:val="00627BC1"/>
    <w:rsid w:val="006324C6"/>
    <w:rsid w:val="00634093"/>
    <w:rsid w:val="006340DE"/>
    <w:rsid w:val="00636587"/>
    <w:rsid w:val="00636646"/>
    <w:rsid w:val="00636E3B"/>
    <w:rsid w:val="00637D77"/>
    <w:rsid w:val="00642401"/>
    <w:rsid w:val="00642FB9"/>
    <w:rsid w:val="00643777"/>
    <w:rsid w:val="0064643E"/>
    <w:rsid w:val="00646E81"/>
    <w:rsid w:val="00651712"/>
    <w:rsid w:val="00656AD0"/>
    <w:rsid w:val="00661057"/>
    <w:rsid w:val="00661775"/>
    <w:rsid w:val="006638C9"/>
    <w:rsid w:val="006652DC"/>
    <w:rsid w:val="00666715"/>
    <w:rsid w:val="006711D1"/>
    <w:rsid w:val="00672F98"/>
    <w:rsid w:val="00687939"/>
    <w:rsid w:val="00691D88"/>
    <w:rsid w:val="006921DF"/>
    <w:rsid w:val="00695763"/>
    <w:rsid w:val="00695B1C"/>
    <w:rsid w:val="006A3648"/>
    <w:rsid w:val="006A4E6C"/>
    <w:rsid w:val="006A534C"/>
    <w:rsid w:val="006A5DFD"/>
    <w:rsid w:val="006A69A4"/>
    <w:rsid w:val="006B568C"/>
    <w:rsid w:val="006C3006"/>
    <w:rsid w:val="006C5AC7"/>
    <w:rsid w:val="006D2216"/>
    <w:rsid w:val="006D2971"/>
    <w:rsid w:val="006D3327"/>
    <w:rsid w:val="006D3415"/>
    <w:rsid w:val="006D422E"/>
    <w:rsid w:val="006D46A3"/>
    <w:rsid w:val="006D6CE4"/>
    <w:rsid w:val="006E4EA7"/>
    <w:rsid w:val="006E7B7F"/>
    <w:rsid w:val="006F512D"/>
    <w:rsid w:val="00701738"/>
    <w:rsid w:val="00702405"/>
    <w:rsid w:val="00706D32"/>
    <w:rsid w:val="00707B2D"/>
    <w:rsid w:val="0071279D"/>
    <w:rsid w:val="007142DF"/>
    <w:rsid w:val="007144E2"/>
    <w:rsid w:val="007157E7"/>
    <w:rsid w:val="007176F6"/>
    <w:rsid w:val="00717B43"/>
    <w:rsid w:val="00721BFC"/>
    <w:rsid w:val="00733CD3"/>
    <w:rsid w:val="00736FBC"/>
    <w:rsid w:val="00737E39"/>
    <w:rsid w:val="00741EC2"/>
    <w:rsid w:val="00742650"/>
    <w:rsid w:val="007445A3"/>
    <w:rsid w:val="0074669A"/>
    <w:rsid w:val="00746CF3"/>
    <w:rsid w:val="00746FE6"/>
    <w:rsid w:val="00747AA0"/>
    <w:rsid w:val="007522DD"/>
    <w:rsid w:val="0075303D"/>
    <w:rsid w:val="00753080"/>
    <w:rsid w:val="00753E9C"/>
    <w:rsid w:val="00757B6F"/>
    <w:rsid w:val="007625BC"/>
    <w:rsid w:val="007630D2"/>
    <w:rsid w:val="0076340C"/>
    <w:rsid w:val="007661F7"/>
    <w:rsid w:val="0076691E"/>
    <w:rsid w:val="00770291"/>
    <w:rsid w:val="00773671"/>
    <w:rsid w:val="00773CFF"/>
    <w:rsid w:val="00773EC7"/>
    <w:rsid w:val="0077504E"/>
    <w:rsid w:val="00775FCB"/>
    <w:rsid w:val="007770BD"/>
    <w:rsid w:val="00783E9E"/>
    <w:rsid w:val="00786F82"/>
    <w:rsid w:val="00791830"/>
    <w:rsid w:val="007946EC"/>
    <w:rsid w:val="0079510E"/>
    <w:rsid w:val="007A044A"/>
    <w:rsid w:val="007A0770"/>
    <w:rsid w:val="007A2B99"/>
    <w:rsid w:val="007A44EC"/>
    <w:rsid w:val="007A5DD4"/>
    <w:rsid w:val="007A670B"/>
    <w:rsid w:val="007A6CEC"/>
    <w:rsid w:val="007B2E9D"/>
    <w:rsid w:val="007B79AA"/>
    <w:rsid w:val="007C2693"/>
    <w:rsid w:val="007C3C9A"/>
    <w:rsid w:val="007C5C7F"/>
    <w:rsid w:val="007C5DA6"/>
    <w:rsid w:val="007C648D"/>
    <w:rsid w:val="007C6517"/>
    <w:rsid w:val="007D0BC6"/>
    <w:rsid w:val="007D189A"/>
    <w:rsid w:val="007D18D6"/>
    <w:rsid w:val="007D2E84"/>
    <w:rsid w:val="007E25EF"/>
    <w:rsid w:val="007E5BBB"/>
    <w:rsid w:val="007E7C7F"/>
    <w:rsid w:val="007E7DEB"/>
    <w:rsid w:val="007F068D"/>
    <w:rsid w:val="007F194D"/>
    <w:rsid w:val="007F3B69"/>
    <w:rsid w:val="007F4E56"/>
    <w:rsid w:val="007F61BA"/>
    <w:rsid w:val="007F6F16"/>
    <w:rsid w:val="00801271"/>
    <w:rsid w:val="00801482"/>
    <w:rsid w:val="008047D0"/>
    <w:rsid w:val="00806C8E"/>
    <w:rsid w:val="0081112E"/>
    <w:rsid w:val="0081256F"/>
    <w:rsid w:val="0081417D"/>
    <w:rsid w:val="00815163"/>
    <w:rsid w:val="00815197"/>
    <w:rsid w:val="00816AE0"/>
    <w:rsid w:val="00821EAB"/>
    <w:rsid w:val="0082336B"/>
    <w:rsid w:val="008233FB"/>
    <w:rsid w:val="0082353A"/>
    <w:rsid w:val="00823ADB"/>
    <w:rsid w:val="00830A7D"/>
    <w:rsid w:val="00831EE7"/>
    <w:rsid w:val="00851CEE"/>
    <w:rsid w:val="00853022"/>
    <w:rsid w:val="00856459"/>
    <w:rsid w:val="00860B07"/>
    <w:rsid w:val="0086187D"/>
    <w:rsid w:val="00864DA4"/>
    <w:rsid w:val="00872F71"/>
    <w:rsid w:val="008735AE"/>
    <w:rsid w:val="00873C68"/>
    <w:rsid w:val="008821B6"/>
    <w:rsid w:val="00884F1F"/>
    <w:rsid w:val="00887461"/>
    <w:rsid w:val="008913CD"/>
    <w:rsid w:val="0089198E"/>
    <w:rsid w:val="008939C5"/>
    <w:rsid w:val="00894C65"/>
    <w:rsid w:val="00895567"/>
    <w:rsid w:val="008A19F3"/>
    <w:rsid w:val="008A3C7E"/>
    <w:rsid w:val="008A447D"/>
    <w:rsid w:val="008A6719"/>
    <w:rsid w:val="008A7235"/>
    <w:rsid w:val="008B1742"/>
    <w:rsid w:val="008B2FF6"/>
    <w:rsid w:val="008B3835"/>
    <w:rsid w:val="008B5671"/>
    <w:rsid w:val="008B57AD"/>
    <w:rsid w:val="008B6559"/>
    <w:rsid w:val="008C0D47"/>
    <w:rsid w:val="008C30AA"/>
    <w:rsid w:val="008C6310"/>
    <w:rsid w:val="008D417C"/>
    <w:rsid w:val="008D6356"/>
    <w:rsid w:val="008D6831"/>
    <w:rsid w:val="008E5EE1"/>
    <w:rsid w:val="008F17B8"/>
    <w:rsid w:val="008F2516"/>
    <w:rsid w:val="008F3448"/>
    <w:rsid w:val="008F4105"/>
    <w:rsid w:val="008F6689"/>
    <w:rsid w:val="0090074F"/>
    <w:rsid w:val="00906495"/>
    <w:rsid w:val="00907058"/>
    <w:rsid w:val="0090747E"/>
    <w:rsid w:val="009078D1"/>
    <w:rsid w:val="00912AA6"/>
    <w:rsid w:val="0092285C"/>
    <w:rsid w:val="00922A0E"/>
    <w:rsid w:val="009236FA"/>
    <w:rsid w:val="00924DFB"/>
    <w:rsid w:val="00925F0E"/>
    <w:rsid w:val="009301A4"/>
    <w:rsid w:val="00930B24"/>
    <w:rsid w:val="00931494"/>
    <w:rsid w:val="009404C2"/>
    <w:rsid w:val="00940731"/>
    <w:rsid w:val="00941637"/>
    <w:rsid w:val="00944557"/>
    <w:rsid w:val="00946800"/>
    <w:rsid w:val="00950955"/>
    <w:rsid w:val="0095138C"/>
    <w:rsid w:val="00955863"/>
    <w:rsid w:val="009562CF"/>
    <w:rsid w:val="009568E8"/>
    <w:rsid w:val="00957C73"/>
    <w:rsid w:val="00962BF3"/>
    <w:rsid w:val="009645E4"/>
    <w:rsid w:val="0096798D"/>
    <w:rsid w:val="00970E98"/>
    <w:rsid w:val="0097494B"/>
    <w:rsid w:val="0097511E"/>
    <w:rsid w:val="0098081B"/>
    <w:rsid w:val="0098133E"/>
    <w:rsid w:val="009863FC"/>
    <w:rsid w:val="0098708B"/>
    <w:rsid w:val="0098795C"/>
    <w:rsid w:val="00990EAC"/>
    <w:rsid w:val="00991D11"/>
    <w:rsid w:val="0099717C"/>
    <w:rsid w:val="00997825"/>
    <w:rsid w:val="009A156F"/>
    <w:rsid w:val="009A1CB3"/>
    <w:rsid w:val="009A4900"/>
    <w:rsid w:val="009A65BE"/>
    <w:rsid w:val="009A6D28"/>
    <w:rsid w:val="009A75A7"/>
    <w:rsid w:val="009A78AA"/>
    <w:rsid w:val="009B0897"/>
    <w:rsid w:val="009B2B8A"/>
    <w:rsid w:val="009B4752"/>
    <w:rsid w:val="009B66E7"/>
    <w:rsid w:val="009B6881"/>
    <w:rsid w:val="009B7651"/>
    <w:rsid w:val="009C0C5D"/>
    <w:rsid w:val="009C15AC"/>
    <w:rsid w:val="009C1E84"/>
    <w:rsid w:val="009C2712"/>
    <w:rsid w:val="009C3450"/>
    <w:rsid w:val="009C36DE"/>
    <w:rsid w:val="009C5201"/>
    <w:rsid w:val="009C62A8"/>
    <w:rsid w:val="009C6785"/>
    <w:rsid w:val="009C6F70"/>
    <w:rsid w:val="009C7D66"/>
    <w:rsid w:val="009D053C"/>
    <w:rsid w:val="009D2712"/>
    <w:rsid w:val="009D483E"/>
    <w:rsid w:val="009D5528"/>
    <w:rsid w:val="009D6117"/>
    <w:rsid w:val="009D69EC"/>
    <w:rsid w:val="009E506D"/>
    <w:rsid w:val="009F1C8A"/>
    <w:rsid w:val="009F205E"/>
    <w:rsid w:val="009F348F"/>
    <w:rsid w:val="009F48C3"/>
    <w:rsid w:val="009F59D7"/>
    <w:rsid w:val="009F7216"/>
    <w:rsid w:val="00A012F5"/>
    <w:rsid w:val="00A0279B"/>
    <w:rsid w:val="00A06116"/>
    <w:rsid w:val="00A167E9"/>
    <w:rsid w:val="00A16938"/>
    <w:rsid w:val="00A221F9"/>
    <w:rsid w:val="00A22E7D"/>
    <w:rsid w:val="00A24F55"/>
    <w:rsid w:val="00A26122"/>
    <w:rsid w:val="00A3398F"/>
    <w:rsid w:val="00A3550C"/>
    <w:rsid w:val="00A43971"/>
    <w:rsid w:val="00A43D43"/>
    <w:rsid w:val="00A4452D"/>
    <w:rsid w:val="00A46113"/>
    <w:rsid w:val="00A50EA5"/>
    <w:rsid w:val="00A51A5D"/>
    <w:rsid w:val="00A54F03"/>
    <w:rsid w:val="00A613D0"/>
    <w:rsid w:val="00A631A3"/>
    <w:rsid w:val="00A64A7D"/>
    <w:rsid w:val="00A6518F"/>
    <w:rsid w:val="00A66360"/>
    <w:rsid w:val="00A70C76"/>
    <w:rsid w:val="00A73C2E"/>
    <w:rsid w:val="00A7464D"/>
    <w:rsid w:val="00A76C1C"/>
    <w:rsid w:val="00A80780"/>
    <w:rsid w:val="00A90733"/>
    <w:rsid w:val="00A93B7E"/>
    <w:rsid w:val="00AA0C50"/>
    <w:rsid w:val="00AA487E"/>
    <w:rsid w:val="00AA4F34"/>
    <w:rsid w:val="00AB047F"/>
    <w:rsid w:val="00AB211A"/>
    <w:rsid w:val="00AB276B"/>
    <w:rsid w:val="00AB465D"/>
    <w:rsid w:val="00AB7875"/>
    <w:rsid w:val="00AC354C"/>
    <w:rsid w:val="00AC4F31"/>
    <w:rsid w:val="00AC53A7"/>
    <w:rsid w:val="00AD0740"/>
    <w:rsid w:val="00AD1E5B"/>
    <w:rsid w:val="00AD57BA"/>
    <w:rsid w:val="00AD74DC"/>
    <w:rsid w:val="00AE4CE5"/>
    <w:rsid w:val="00AE5C8C"/>
    <w:rsid w:val="00AF0337"/>
    <w:rsid w:val="00AF22F0"/>
    <w:rsid w:val="00AF478D"/>
    <w:rsid w:val="00AF7668"/>
    <w:rsid w:val="00AF7AC8"/>
    <w:rsid w:val="00AF7F4D"/>
    <w:rsid w:val="00B02C9B"/>
    <w:rsid w:val="00B03EDA"/>
    <w:rsid w:val="00B06B73"/>
    <w:rsid w:val="00B07030"/>
    <w:rsid w:val="00B125F0"/>
    <w:rsid w:val="00B20243"/>
    <w:rsid w:val="00B27F07"/>
    <w:rsid w:val="00B301E5"/>
    <w:rsid w:val="00B3164A"/>
    <w:rsid w:val="00B36C5A"/>
    <w:rsid w:val="00B37E6B"/>
    <w:rsid w:val="00B426FB"/>
    <w:rsid w:val="00B44E78"/>
    <w:rsid w:val="00B52939"/>
    <w:rsid w:val="00B62D3F"/>
    <w:rsid w:val="00B63A5B"/>
    <w:rsid w:val="00B6451B"/>
    <w:rsid w:val="00B65682"/>
    <w:rsid w:val="00B6574F"/>
    <w:rsid w:val="00B6663A"/>
    <w:rsid w:val="00B7174E"/>
    <w:rsid w:val="00B71CD6"/>
    <w:rsid w:val="00B74FC4"/>
    <w:rsid w:val="00B75B64"/>
    <w:rsid w:val="00B763B0"/>
    <w:rsid w:val="00B775B6"/>
    <w:rsid w:val="00B8211E"/>
    <w:rsid w:val="00B84157"/>
    <w:rsid w:val="00B84829"/>
    <w:rsid w:val="00B93183"/>
    <w:rsid w:val="00B962BA"/>
    <w:rsid w:val="00B96784"/>
    <w:rsid w:val="00B96A31"/>
    <w:rsid w:val="00BA554D"/>
    <w:rsid w:val="00BA5A58"/>
    <w:rsid w:val="00BA63A7"/>
    <w:rsid w:val="00BB0350"/>
    <w:rsid w:val="00BB3733"/>
    <w:rsid w:val="00BB41FD"/>
    <w:rsid w:val="00BB513D"/>
    <w:rsid w:val="00BB7AEE"/>
    <w:rsid w:val="00BC0F93"/>
    <w:rsid w:val="00BC17B4"/>
    <w:rsid w:val="00BC283C"/>
    <w:rsid w:val="00BC666E"/>
    <w:rsid w:val="00BC6E73"/>
    <w:rsid w:val="00BC7D60"/>
    <w:rsid w:val="00BD007A"/>
    <w:rsid w:val="00BD2509"/>
    <w:rsid w:val="00BD2B75"/>
    <w:rsid w:val="00BD442E"/>
    <w:rsid w:val="00BD6D60"/>
    <w:rsid w:val="00BD738C"/>
    <w:rsid w:val="00BE008D"/>
    <w:rsid w:val="00BE0BE8"/>
    <w:rsid w:val="00BE39B8"/>
    <w:rsid w:val="00BE3B00"/>
    <w:rsid w:val="00BE40D0"/>
    <w:rsid w:val="00BE5051"/>
    <w:rsid w:val="00BE52E5"/>
    <w:rsid w:val="00BE71FF"/>
    <w:rsid w:val="00BF0033"/>
    <w:rsid w:val="00BF151B"/>
    <w:rsid w:val="00BF3F83"/>
    <w:rsid w:val="00BF44A4"/>
    <w:rsid w:val="00BF4992"/>
    <w:rsid w:val="00BF7BFF"/>
    <w:rsid w:val="00C035AA"/>
    <w:rsid w:val="00C10029"/>
    <w:rsid w:val="00C105A1"/>
    <w:rsid w:val="00C11E33"/>
    <w:rsid w:val="00C12181"/>
    <w:rsid w:val="00C122F9"/>
    <w:rsid w:val="00C1681F"/>
    <w:rsid w:val="00C17699"/>
    <w:rsid w:val="00C23B56"/>
    <w:rsid w:val="00C2408C"/>
    <w:rsid w:val="00C345CB"/>
    <w:rsid w:val="00C3667A"/>
    <w:rsid w:val="00C36A2C"/>
    <w:rsid w:val="00C42D5C"/>
    <w:rsid w:val="00C435ED"/>
    <w:rsid w:val="00C44B10"/>
    <w:rsid w:val="00C44F52"/>
    <w:rsid w:val="00C47D1D"/>
    <w:rsid w:val="00C5292F"/>
    <w:rsid w:val="00C52A0D"/>
    <w:rsid w:val="00C53DE1"/>
    <w:rsid w:val="00C54F79"/>
    <w:rsid w:val="00C566C4"/>
    <w:rsid w:val="00C60B73"/>
    <w:rsid w:val="00C61DF4"/>
    <w:rsid w:val="00C640A5"/>
    <w:rsid w:val="00C66C06"/>
    <w:rsid w:val="00C66FB8"/>
    <w:rsid w:val="00C67E7D"/>
    <w:rsid w:val="00C76A01"/>
    <w:rsid w:val="00C82AAF"/>
    <w:rsid w:val="00C86701"/>
    <w:rsid w:val="00C8774D"/>
    <w:rsid w:val="00C91416"/>
    <w:rsid w:val="00C92C19"/>
    <w:rsid w:val="00C9376A"/>
    <w:rsid w:val="00C93C3A"/>
    <w:rsid w:val="00C96227"/>
    <w:rsid w:val="00CA27D8"/>
    <w:rsid w:val="00CA462A"/>
    <w:rsid w:val="00CA46E3"/>
    <w:rsid w:val="00CA7BFD"/>
    <w:rsid w:val="00CB1422"/>
    <w:rsid w:val="00CB14C4"/>
    <w:rsid w:val="00CB211A"/>
    <w:rsid w:val="00CB26DE"/>
    <w:rsid w:val="00CC3B6C"/>
    <w:rsid w:val="00CC4AE8"/>
    <w:rsid w:val="00CC7C1D"/>
    <w:rsid w:val="00CD1405"/>
    <w:rsid w:val="00CD54C4"/>
    <w:rsid w:val="00CD68E2"/>
    <w:rsid w:val="00CE3A3D"/>
    <w:rsid w:val="00CE5850"/>
    <w:rsid w:val="00CE76FF"/>
    <w:rsid w:val="00CE7A30"/>
    <w:rsid w:val="00CE7A85"/>
    <w:rsid w:val="00CF3B09"/>
    <w:rsid w:val="00CF4EF6"/>
    <w:rsid w:val="00CF67D0"/>
    <w:rsid w:val="00D00B8C"/>
    <w:rsid w:val="00D00BEF"/>
    <w:rsid w:val="00D0244B"/>
    <w:rsid w:val="00D03ADB"/>
    <w:rsid w:val="00D044EE"/>
    <w:rsid w:val="00D0476C"/>
    <w:rsid w:val="00D11E8A"/>
    <w:rsid w:val="00D1204C"/>
    <w:rsid w:val="00D166FB"/>
    <w:rsid w:val="00D1695C"/>
    <w:rsid w:val="00D17535"/>
    <w:rsid w:val="00D22EE2"/>
    <w:rsid w:val="00D24A5D"/>
    <w:rsid w:val="00D26985"/>
    <w:rsid w:val="00D26A08"/>
    <w:rsid w:val="00D270A5"/>
    <w:rsid w:val="00D2756B"/>
    <w:rsid w:val="00D27D6C"/>
    <w:rsid w:val="00D3115C"/>
    <w:rsid w:val="00D31A36"/>
    <w:rsid w:val="00D32F79"/>
    <w:rsid w:val="00D3632A"/>
    <w:rsid w:val="00D3755F"/>
    <w:rsid w:val="00D37AAF"/>
    <w:rsid w:val="00D37FCB"/>
    <w:rsid w:val="00D4023D"/>
    <w:rsid w:val="00D4069A"/>
    <w:rsid w:val="00D52FE6"/>
    <w:rsid w:val="00D54ECC"/>
    <w:rsid w:val="00D57947"/>
    <w:rsid w:val="00D61E5C"/>
    <w:rsid w:val="00D65BF7"/>
    <w:rsid w:val="00D664C5"/>
    <w:rsid w:val="00D6706E"/>
    <w:rsid w:val="00D7113D"/>
    <w:rsid w:val="00D7189D"/>
    <w:rsid w:val="00D72BB2"/>
    <w:rsid w:val="00D72CFD"/>
    <w:rsid w:val="00D730CA"/>
    <w:rsid w:val="00D801DF"/>
    <w:rsid w:val="00D824BD"/>
    <w:rsid w:val="00D82D12"/>
    <w:rsid w:val="00D86307"/>
    <w:rsid w:val="00D91542"/>
    <w:rsid w:val="00D93008"/>
    <w:rsid w:val="00D94F64"/>
    <w:rsid w:val="00D9604E"/>
    <w:rsid w:val="00D96EB0"/>
    <w:rsid w:val="00D978E4"/>
    <w:rsid w:val="00DA2E6C"/>
    <w:rsid w:val="00DA33AC"/>
    <w:rsid w:val="00DA5654"/>
    <w:rsid w:val="00DA64D0"/>
    <w:rsid w:val="00DA6582"/>
    <w:rsid w:val="00DB0DFE"/>
    <w:rsid w:val="00DB16BF"/>
    <w:rsid w:val="00DB67CB"/>
    <w:rsid w:val="00DC22C2"/>
    <w:rsid w:val="00DC39A6"/>
    <w:rsid w:val="00DC575A"/>
    <w:rsid w:val="00DC5FE1"/>
    <w:rsid w:val="00DD2B98"/>
    <w:rsid w:val="00DD32C0"/>
    <w:rsid w:val="00DD4754"/>
    <w:rsid w:val="00DE03C1"/>
    <w:rsid w:val="00DE07C5"/>
    <w:rsid w:val="00DE1240"/>
    <w:rsid w:val="00DE18B5"/>
    <w:rsid w:val="00DF09F4"/>
    <w:rsid w:val="00DF3D28"/>
    <w:rsid w:val="00DF4914"/>
    <w:rsid w:val="00DF6248"/>
    <w:rsid w:val="00E02E0B"/>
    <w:rsid w:val="00E0593E"/>
    <w:rsid w:val="00E07FFE"/>
    <w:rsid w:val="00E14656"/>
    <w:rsid w:val="00E17596"/>
    <w:rsid w:val="00E26720"/>
    <w:rsid w:val="00E27013"/>
    <w:rsid w:val="00E27A36"/>
    <w:rsid w:val="00E36DF7"/>
    <w:rsid w:val="00E418E6"/>
    <w:rsid w:val="00E41AEE"/>
    <w:rsid w:val="00E449CD"/>
    <w:rsid w:val="00E4794F"/>
    <w:rsid w:val="00E508A7"/>
    <w:rsid w:val="00E50F28"/>
    <w:rsid w:val="00E53ED6"/>
    <w:rsid w:val="00E55E25"/>
    <w:rsid w:val="00E5669F"/>
    <w:rsid w:val="00E60A44"/>
    <w:rsid w:val="00E62B68"/>
    <w:rsid w:val="00E666EA"/>
    <w:rsid w:val="00E74087"/>
    <w:rsid w:val="00E76DAC"/>
    <w:rsid w:val="00E770E2"/>
    <w:rsid w:val="00E80DDC"/>
    <w:rsid w:val="00E85CEA"/>
    <w:rsid w:val="00E8690C"/>
    <w:rsid w:val="00E9188F"/>
    <w:rsid w:val="00E92483"/>
    <w:rsid w:val="00E959F7"/>
    <w:rsid w:val="00E96D7E"/>
    <w:rsid w:val="00E9759D"/>
    <w:rsid w:val="00E97C53"/>
    <w:rsid w:val="00EA5731"/>
    <w:rsid w:val="00EA6493"/>
    <w:rsid w:val="00EA6C55"/>
    <w:rsid w:val="00EA70F3"/>
    <w:rsid w:val="00EA7476"/>
    <w:rsid w:val="00EB0651"/>
    <w:rsid w:val="00EB0854"/>
    <w:rsid w:val="00EB1F89"/>
    <w:rsid w:val="00EB1FC2"/>
    <w:rsid w:val="00EB54B3"/>
    <w:rsid w:val="00EB69FE"/>
    <w:rsid w:val="00EC1096"/>
    <w:rsid w:val="00EC14DF"/>
    <w:rsid w:val="00EC1BB9"/>
    <w:rsid w:val="00ED2803"/>
    <w:rsid w:val="00ED3B32"/>
    <w:rsid w:val="00ED4484"/>
    <w:rsid w:val="00ED6B45"/>
    <w:rsid w:val="00ED7346"/>
    <w:rsid w:val="00ED77F3"/>
    <w:rsid w:val="00EE2604"/>
    <w:rsid w:val="00EE3143"/>
    <w:rsid w:val="00EE45D4"/>
    <w:rsid w:val="00EE5D0F"/>
    <w:rsid w:val="00EF1410"/>
    <w:rsid w:val="00EF2BAE"/>
    <w:rsid w:val="00EF35BE"/>
    <w:rsid w:val="00EF56C6"/>
    <w:rsid w:val="00F030D0"/>
    <w:rsid w:val="00F05BB5"/>
    <w:rsid w:val="00F113BF"/>
    <w:rsid w:val="00F139A9"/>
    <w:rsid w:val="00F20633"/>
    <w:rsid w:val="00F20ED0"/>
    <w:rsid w:val="00F2337D"/>
    <w:rsid w:val="00F23B07"/>
    <w:rsid w:val="00F256B2"/>
    <w:rsid w:val="00F25908"/>
    <w:rsid w:val="00F26E37"/>
    <w:rsid w:val="00F3022A"/>
    <w:rsid w:val="00F32A7C"/>
    <w:rsid w:val="00F34EC4"/>
    <w:rsid w:val="00F374E5"/>
    <w:rsid w:val="00F4271F"/>
    <w:rsid w:val="00F52989"/>
    <w:rsid w:val="00F552D1"/>
    <w:rsid w:val="00F5534E"/>
    <w:rsid w:val="00F6042B"/>
    <w:rsid w:val="00F60753"/>
    <w:rsid w:val="00F60E05"/>
    <w:rsid w:val="00F62DCD"/>
    <w:rsid w:val="00F714B6"/>
    <w:rsid w:val="00F72C2F"/>
    <w:rsid w:val="00F7451A"/>
    <w:rsid w:val="00F745DD"/>
    <w:rsid w:val="00F752E2"/>
    <w:rsid w:val="00F76B03"/>
    <w:rsid w:val="00F76EBD"/>
    <w:rsid w:val="00F814EA"/>
    <w:rsid w:val="00F8478E"/>
    <w:rsid w:val="00F84AC0"/>
    <w:rsid w:val="00F84B99"/>
    <w:rsid w:val="00F85769"/>
    <w:rsid w:val="00F8700A"/>
    <w:rsid w:val="00F90D33"/>
    <w:rsid w:val="00F96A20"/>
    <w:rsid w:val="00FA0863"/>
    <w:rsid w:val="00FA2A42"/>
    <w:rsid w:val="00FA3223"/>
    <w:rsid w:val="00FA53D6"/>
    <w:rsid w:val="00FA6956"/>
    <w:rsid w:val="00FB0572"/>
    <w:rsid w:val="00FB05EA"/>
    <w:rsid w:val="00FB6B3A"/>
    <w:rsid w:val="00FC41AC"/>
    <w:rsid w:val="00FC5126"/>
    <w:rsid w:val="00FC6839"/>
    <w:rsid w:val="00FD0C4A"/>
    <w:rsid w:val="00FD0FA8"/>
    <w:rsid w:val="00FD12D0"/>
    <w:rsid w:val="00FD2680"/>
    <w:rsid w:val="00FD73B1"/>
    <w:rsid w:val="00FD79E5"/>
    <w:rsid w:val="00FE1EE8"/>
    <w:rsid w:val="00FE6C02"/>
    <w:rsid w:val="00FE77D9"/>
    <w:rsid w:val="00FE7BEA"/>
    <w:rsid w:val="00FF46F8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3C510A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8735A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8735AE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5E5189"/>
  </w:style>
  <w:style w:type="character" w:customStyle="1" w:styleId="UnresolvedMention">
    <w:name w:val="Unresolved Mention"/>
    <w:basedOn w:val="a2"/>
    <w:uiPriority w:val="99"/>
    <w:semiHidden/>
    <w:unhideWhenUsed/>
    <w:rsid w:val="00DC39A6"/>
    <w:rPr>
      <w:color w:val="605E5C"/>
      <w:shd w:val="clear" w:color="auto" w:fill="E1DFDD"/>
    </w:rPr>
  </w:style>
  <w:style w:type="paragraph" w:styleId="afc">
    <w:name w:val="Subtitle"/>
    <w:basedOn w:val="a1"/>
    <w:next w:val="a1"/>
    <w:link w:val="afd"/>
    <w:uiPriority w:val="99"/>
    <w:qFormat/>
    <w:rsid w:val="0089198E"/>
    <w:pPr>
      <w:numPr>
        <w:ilvl w:val="1"/>
      </w:numPr>
      <w:spacing w:after="160"/>
      <w:ind w:firstLine="851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d">
    <w:name w:val="Подзаголовок Знак"/>
    <w:basedOn w:val="a2"/>
    <w:link w:val="afc"/>
    <w:uiPriority w:val="99"/>
    <w:rsid w:val="0089198E"/>
    <w:rPr>
      <w:color w:val="5A5A5A" w:themeColor="text1" w:themeTint="A5"/>
      <w:spacing w:val="15"/>
    </w:rPr>
  </w:style>
  <w:style w:type="paragraph" w:styleId="afe">
    <w:name w:val="Normal (Web)"/>
    <w:basedOn w:val="a1"/>
    <w:uiPriority w:val="99"/>
    <w:unhideWhenUsed/>
    <w:rsid w:val="00BC6E73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E2B6AA-9B9C-461B-A84A-EFB611D52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15</TotalTime>
  <Pages>26</Pages>
  <Words>3103</Words>
  <Characters>17691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20753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Учетная запись Майкрософт</cp:lastModifiedBy>
  <cp:revision>7</cp:revision>
  <cp:lastPrinted>2019-07-22T11:48:00Z</cp:lastPrinted>
  <dcterms:created xsi:type="dcterms:W3CDTF">2024-10-19T09:42:00Z</dcterms:created>
  <dcterms:modified xsi:type="dcterms:W3CDTF">2024-11-02T06:03:00Z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